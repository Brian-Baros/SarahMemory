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FFDE" w14:textId="5B59510E" w:rsidR="00D1779C" w:rsidRDefault="00E10E13" w:rsidP="00D1779C">
      <w:pPr>
        <w:rPr>
          <w:b/>
          <w:bCs/>
        </w:rPr>
      </w:pPr>
      <w:r>
        <w:rPr>
          <w:b/>
          <w:bCs/>
        </w:rPr>
        <w:t xml:space="preserve">The </w:t>
      </w:r>
      <w:r w:rsidR="00D1779C" w:rsidRPr="00D1779C">
        <w:rPr>
          <w:b/>
          <w:bCs/>
        </w:rPr>
        <w:t>SarahMemory</w:t>
      </w:r>
      <w:r>
        <w:rPr>
          <w:b/>
          <w:bCs/>
        </w:rPr>
        <w:t xml:space="preserve"> Project</w:t>
      </w:r>
      <w:r w:rsidR="00D1779C" w:rsidRPr="00D1779C">
        <w:rPr>
          <w:b/>
          <w:bCs/>
        </w:rPr>
        <w:t xml:space="preserve"> — </w:t>
      </w:r>
      <w:r>
        <w:rPr>
          <w:b/>
          <w:bCs/>
        </w:rPr>
        <w:t xml:space="preserve">Creating a </w:t>
      </w:r>
      <w:r w:rsidR="00D1779C" w:rsidRPr="00D1779C">
        <w:rPr>
          <w:b/>
          <w:bCs/>
        </w:rPr>
        <w:t>Multi-Platform AI Agent OS</w:t>
      </w:r>
    </w:p>
    <w:p w14:paraId="0946A924" w14:textId="77777777" w:rsidR="00E10E13" w:rsidRDefault="00E10E13" w:rsidP="00D1779C">
      <w:pPr>
        <w:rPr>
          <w:b/>
          <w:bCs/>
        </w:rPr>
      </w:pPr>
    </w:p>
    <w:p w14:paraId="157FBD5F" w14:textId="54638734" w:rsidR="00D1779C" w:rsidRDefault="00D1779C" w:rsidP="00D1779C">
      <w:r w:rsidRPr="00D1779C">
        <w:rPr>
          <w:b/>
          <w:bCs/>
        </w:rPr>
        <w:t>Comprehensive Whitepaper + Phase Plan + File Mapping + Checklists</w:t>
      </w:r>
      <w:r w:rsidRPr="00D1779C">
        <w:br/>
      </w:r>
      <w:r w:rsidRPr="00D1779C">
        <w:rPr>
          <w:b/>
          <w:bCs/>
        </w:rPr>
        <w:t>Date:</w:t>
      </w:r>
      <w:r w:rsidRPr="00D1779C">
        <w:t xml:space="preserve"> 2025-10-16 (America/Phoenix)</w:t>
      </w:r>
    </w:p>
    <w:p w14:paraId="34FE1676" w14:textId="4AFEA202" w:rsidR="00E10E13" w:rsidRDefault="00E10E13" w:rsidP="00D1779C">
      <w:r>
        <w:t>System Layout</w:t>
      </w:r>
    </w:p>
    <w:p w14:paraId="1E73BF1A" w14:textId="4D41DC47" w:rsidR="00E10E13" w:rsidRDefault="00000000" w:rsidP="00D1779C">
      <w:hyperlink r:id="rId10" w:history="1">
        <w:r w:rsidR="00E10E13" w:rsidRPr="00A97A33">
          <w:rPr>
            <w:rStyle w:val="Hyperlink"/>
          </w:rPr>
          <w:t>https://www.sarahmemory.com</w:t>
        </w:r>
      </w:hyperlink>
      <w:r w:rsidR="00E10E13">
        <w:t xml:space="preserve"> – is an E-</w:t>
      </w:r>
      <w:r w:rsidR="00907D6F">
        <w:t>Commence</w:t>
      </w:r>
      <w:r w:rsidR="00E10E13">
        <w:t xml:space="preserve"> storefront to be eventually 100% automated for the Program to generate real world monetary gains</w:t>
      </w:r>
      <w:r w:rsidR="00907D6F">
        <w:t xml:space="preserve"> to assist in funding the project even more</w:t>
      </w:r>
      <w:r w:rsidR="00E10E13">
        <w:t>.</w:t>
      </w:r>
    </w:p>
    <w:p w14:paraId="416015C5" w14:textId="2C969388" w:rsidR="00E10E13" w:rsidRDefault="00000000" w:rsidP="00D1779C">
      <w:hyperlink r:id="rId11" w:history="1">
        <w:r w:rsidR="00907D6F" w:rsidRPr="00A97A33">
          <w:rPr>
            <w:rStyle w:val="Hyperlink"/>
          </w:rPr>
          <w:t>https://api.sarahmemory.com</w:t>
        </w:r>
      </w:hyperlink>
      <w:r w:rsidR="00907D6F">
        <w:t xml:space="preserve"> – is the Network Hub, a cloud based hub to allow the Project to expand, learn and rank other AI models using a smart non-monetary cryptocurrency reputational </w:t>
      </w:r>
      <w:proofErr w:type="gramStart"/>
      <w:r w:rsidR="00907D6F">
        <w:t>point  system</w:t>
      </w:r>
      <w:proofErr w:type="gramEnd"/>
      <w:r w:rsidR="00907D6F">
        <w:t xml:space="preserve">. SarahMemory will also be able to Learn from other AI’s using this Free Network Hub. </w:t>
      </w:r>
    </w:p>
    <w:p w14:paraId="3043F3CA" w14:textId="794146E0" w:rsidR="00907D6F" w:rsidRDefault="00000000" w:rsidP="00D1779C">
      <w:hyperlink r:id="rId12" w:history="1">
        <w:r w:rsidR="00907D6F" w:rsidRPr="00A97A33">
          <w:rPr>
            <w:rStyle w:val="Hyperlink"/>
          </w:rPr>
          <w:t>https://ai.sarahmemory.com</w:t>
        </w:r>
      </w:hyperlink>
      <w:r w:rsidR="00907D6F">
        <w:t xml:space="preserve"> – The </w:t>
      </w:r>
      <w:proofErr w:type="gramStart"/>
      <w:r w:rsidR="00907D6F">
        <w:t>cloud based</w:t>
      </w:r>
      <w:proofErr w:type="gramEnd"/>
      <w:r w:rsidR="00907D6F">
        <w:t xml:space="preserve"> Web/UI that will be transformed into a mobile app and eventually a Multi-Platform AI Agent Operating System. </w:t>
      </w:r>
    </w:p>
    <w:p w14:paraId="01487C20" w14:textId="77777777" w:rsidR="00907D6F" w:rsidRDefault="00907D6F" w:rsidP="00D1779C">
      <w:pPr>
        <w:rPr>
          <w:b/>
          <w:bCs/>
        </w:rPr>
      </w:pPr>
    </w:p>
    <w:p w14:paraId="60909131" w14:textId="5848F0BE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Executive Summary</w:t>
      </w:r>
    </w:p>
    <w:p w14:paraId="251F0109" w14:textId="77777777" w:rsidR="00D1779C" w:rsidRPr="00D1779C" w:rsidRDefault="00D1779C" w:rsidP="00D1779C">
      <w:r w:rsidRPr="00D1779C">
        <w:t xml:space="preserve">SarahMemory is evolving from a single AI bot into a cross-platform </w:t>
      </w:r>
      <w:r w:rsidRPr="00D1779C">
        <w:rPr>
          <w:b/>
          <w:bCs/>
        </w:rPr>
        <w:t>AI Agent OS</w:t>
      </w:r>
      <w:r w:rsidRPr="00D1779C">
        <w:t xml:space="preserve"> that operates on phones, tablets (even legacy ones like a Galaxy Tab 4), and desktops. It unifies:</w:t>
      </w:r>
    </w:p>
    <w:p w14:paraId="31776FE4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Communications:</w:t>
      </w:r>
      <w:r w:rsidRPr="00D1779C">
        <w:t xml:space="preserve"> native phone/SMS hand-off + optional SIP/WebRTC (VoIP)</w:t>
      </w:r>
    </w:p>
    <w:p w14:paraId="4E0C4B74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Organization:</w:t>
      </w:r>
      <w:r w:rsidRPr="00D1779C">
        <w:t xml:space="preserve"> Contacts, Messenger, Keypad, Reminders (+ File Manager, Gallery)</w:t>
      </w:r>
    </w:p>
    <w:p w14:paraId="48B781DF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Creation:</w:t>
      </w:r>
      <w:r w:rsidRPr="00D1779C">
        <w:t xml:space="preserve"> Avatar Panel for 2D/3D </w:t>
      </w:r>
      <w:proofErr w:type="spellStart"/>
      <w:r w:rsidRPr="00D1779C">
        <w:t>realtime</w:t>
      </w:r>
      <w:proofErr w:type="spellEnd"/>
      <w:r w:rsidRPr="00D1779C">
        <w:t xml:space="preserve"> agent, image/video/music generation</w:t>
      </w:r>
    </w:p>
    <w:p w14:paraId="42FE34F5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Control:</w:t>
      </w:r>
      <w:r w:rsidRPr="00D1779C">
        <w:t xml:space="preserve"> Voice Mode (PTT/continuous), device presence, LAN offload, task queue</w:t>
      </w:r>
    </w:p>
    <w:p w14:paraId="2D4278E4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Safety:</w:t>
      </w:r>
      <w:r w:rsidRPr="00D1779C">
        <w:t xml:space="preserve"> non-destructive media pipeline, masked logs, telemetry with redaction</w:t>
      </w:r>
    </w:p>
    <w:p w14:paraId="6A248D28" w14:textId="77777777" w:rsidR="00D1779C" w:rsidRPr="00D1779C" w:rsidRDefault="00D1779C" w:rsidP="00D1779C">
      <w:pPr>
        <w:numPr>
          <w:ilvl w:val="0"/>
          <w:numId w:val="5"/>
        </w:numPr>
      </w:pPr>
      <w:r w:rsidRPr="00D1779C">
        <w:rPr>
          <w:b/>
          <w:bCs/>
        </w:rPr>
        <w:t>Scalability:</w:t>
      </w:r>
      <w:r w:rsidRPr="00D1779C">
        <w:t xml:space="preserve"> device profiles (Ultra-Lite / Standard / Performance)</w:t>
      </w:r>
    </w:p>
    <w:p w14:paraId="17481891" w14:textId="2DA63C45" w:rsidR="00D1779C" w:rsidRPr="00D1779C" w:rsidRDefault="00D1779C" w:rsidP="00D1779C">
      <w:r w:rsidRPr="00D1779C">
        <w:t xml:space="preserve">Goal: </w:t>
      </w:r>
      <w:r w:rsidRPr="00D1779C">
        <w:rPr>
          <w:b/>
          <w:bCs/>
        </w:rPr>
        <w:t>piggyback</w:t>
      </w:r>
      <w:r w:rsidRPr="00D1779C">
        <w:t xml:space="preserve"> what devices already do well (telephony, SMS, intents/URL schemes) and add AI where OS can’t (LAN offload, avatar, generative media, task automation</w:t>
      </w:r>
      <w:r w:rsidR="00E10E13">
        <w:t>, need to add in time/location/</w:t>
      </w:r>
      <w:proofErr w:type="spellStart"/>
      <w:r w:rsidR="00E10E13">
        <w:t>gps</w:t>
      </w:r>
      <w:proofErr w:type="spellEnd"/>
      <w:r w:rsidR="00E10E13">
        <w:t>/camera/contacts/emails/</w:t>
      </w:r>
      <w:proofErr w:type="spellStart"/>
      <w:r w:rsidR="00E10E13">
        <w:t>sms</w:t>
      </w:r>
      <w:proofErr w:type="spellEnd"/>
      <w:r w:rsidR="00E10E13">
        <w:t xml:space="preserve"> into the cloud WEB-UI currently running at </w:t>
      </w:r>
      <w:hyperlink r:id="rId13" w:history="1">
        <w:r w:rsidR="00E10E13" w:rsidRPr="00A97A33">
          <w:rPr>
            <w:rStyle w:val="Hyperlink"/>
          </w:rPr>
          <w:t>https://ai.sarahmemory.com</w:t>
        </w:r>
      </w:hyperlink>
      <w:r w:rsidR="00E10E13">
        <w:t xml:space="preserve"> so each instance is customizable to the user who is accessing it.</w:t>
      </w:r>
      <w:r w:rsidRPr="00D1779C">
        <w:t>).</w:t>
      </w:r>
    </w:p>
    <w:p w14:paraId="43E32EC5" w14:textId="77777777" w:rsidR="00D1779C" w:rsidRPr="00D1779C" w:rsidRDefault="00000000" w:rsidP="00D1779C">
      <w:r>
        <w:pict w14:anchorId="5A588FA1">
          <v:rect id="_x0000_i1025" style="width:0;height:1.5pt" o:hralign="center" o:hrstd="t" o:hr="t" fillcolor="#a0a0a0" stroked="f"/>
        </w:pict>
      </w:r>
    </w:p>
    <w:p w14:paraId="7D8608F7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Current Status Checklist (UI + runtime behavior)</w:t>
      </w:r>
    </w:p>
    <w:p w14:paraId="1A12DDEC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Right rail</w:t>
      </w:r>
      <w:r w:rsidRPr="00D1779C">
        <w:t xml:space="preserve"> has four collapsible sections: Contacts, Messenger, Keypad, Reminders</w:t>
      </w:r>
    </w:p>
    <w:p w14:paraId="60D879AE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Keypad</w:t>
      </w:r>
      <w:r w:rsidRPr="00D1779C">
        <w:t xml:space="preserve"> includes a </w:t>
      </w:r>
      <w:r w:rsidRPr="00D1779C">
        <w:rPr>
          <w:b/>
          <w:bCs/>
        </w:rPr>
        <w:t>dialing screen</w:t>
      </w:r>
      <w:r w:rsidRPr="00D1779C">
        <w:t xml:space="preserve"> with </w:t>
      </w:r>
      <w:r w:rsidRPr="00D1779C">
        <w:rPr>
          <w:b/>
          <w:bCs/>
        </w:rPr>
        <w:t>Backspace (</w:t>
      </w:r>
      <w:r w:rsidRPr="00D1779C">
        <w:rPr>
          <w:rFonts w:ascii="Times New Roman" w:hAnsi="Times New Roman" w:cs="Times New Roman"/>
          <w:b/>
          <w:bCs/>
        </w:rPr>
        <w:t>⌫</w:t>
      </w:r>
      <w:r w:rsidRPr="00D1779C">
        <w:rPr>
          <w:b/>
          <w:bCs/>
        </w:rPr>
        <w:t>)</w:t>
      </w:r>
      <w:r w:rsidRPr="00D1779C">
        <w:t xml:space="preserve"> and </w:t>
      </w:r>
      <w:r w:rsidRPr="00D1779C">
        <w:rPr>
          <w:b/>
          <w:bCs/>
        </w:rPr>
        <w:t>Dot (.)</w:t>
      </w:r>
      <w:r w:rsidRPr="00D1779C">
        <w:t xml:space="preserve"> for IP dialing</w:t>
      </w:r>
    </w:p>
    <w:p w14:paraId="6BC0E4F8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t>Keypad + dialer fit without scroll (compact headers/bodies, mobile-friendly)</w:t>
      </w:r>
    </w:p>
    <w:p w14:paraId="621CF959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 xml:space="preserve">Touch-friendly </w:t>
      </w:r>
      <w:proofErr w:type="spellStart"/>
      <w:r w:rsidRPr="00D1779C">
        <w:rPr>
          <w:b/>
          <w:bCs/>
        </w:rPr>
        <w:t>collapsibles</w:t>
      </w:r>
      <w:proofErr w:type="spellEnd"/>
      <w:r w:rsidRPr="00D1779C">
        <w:t xml:space="preserve">: full header </w:t>
      </w:r>
      <w:proofErr w:type="gramStart"/>
      <w:r w:rsidRPr="00D1779C">
        <w:t>tap</w:t>
      </w:r>
      <w:proofErr w:type="gramEnd"/>
      <w:r w:rsidRPr="00D1779C">
        <w:t xml:space="preserve"> toggles; triangle enlarged</w:t>
      </w:r>
    </w:p>
    <w:p w14:paraId="0C96C3E5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lastRenderedPageBreak/>
        <w:t>Accordion behavior</w:t>
      </w:r>
      <w:r w:rsidRPr="00D1779C">
        <w:t xml:space="preserve"> on mobile; open one auto-collapses siblings (≤680px)</w:t>
      </w:r>
    </w:p>
    <w:p w14:paraId="0EE5E5A3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Contacts → Messenger / Keypad split</w:t>
      </w:r>
      <w:r w:rsidRPr="00D1779C">
        <w:t xml:space="preserve"> performed via DOM surgery (idempotent)</w:t>
      </w:r>
    </w:p>
    <w:p w14:paraId="24A74F98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Call buttons prefer dialer value</w:t>
      </w:r>
      <w:r w:rsidRPr="00D1779C">
        <w:t xml:space="preserve"> (phone/IP) when present</w:t>
      </w:r>
    </w:p>
    <w:p w14:paraId="41A54898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TTS / mic / cam</w:t>
      </w:r>
      <w:r w:rsidRPr="00D1779C">
        <w:t xml:space="preserve"> hooks present; permissions requested on explicit action</w:t>
      </w:r>
    </w:p>
    <w:p w14:paraId="7CDEC8E8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HTTP fallback</w:t>
      </w:r>
      <w:r w:rsidRPr="00D1779C">
        <w:t xml:space="preserve"> paths for threads if Python bridge is offline</w:t>
      </w:r>
    </w:p>
    <w:p w14:paraId="09CE5662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Vision fast paths</w:t>
      </w:r>
      <w:r w:rsidRPr="00D1779C">
        <w:t xml:space="preserve"> (color/</w:t>
      </w:r>
      <w:proofErr w:type="spellStart"/>
      <w:r w:rsidRPr="00D1779C">
        <w:t>ocr</w:t>
      </w:r>
      <w:proofErr w:type="spellEnd"/>
      <w:r w:rsidRPr="00D1779C">
        <w:t xml:space="preserve"> stubs) routed via UI</w:t>
      </w:r>
    </w:p>
    <w:p w14:paraId="4BD4A8DF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Unified call history</w:t>
      </w:r>
      <w:r w:rsidRPr="00D1779C">
        <w:t xml:space="preserve"> + </w:t>
      </w:r>
      <w:r w:rsidRPr="00D1779C">
        <w:rPr>
          <w:b/>
          <w:bCs/>
        </w:rPr>
        <w:t>redial from Messenger</w:t>
      </w:r>
    </w:p>
    <w:p w14:paraId="385F407D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Missed-call badges</w:t>
      </w:r>
      <w:r w:rsidRPr="00D1779C">
        <w:t xml:space="preserve"> on Contacts + rollup</w:t>
      </w:r>
    </w:p>
    <w:p w14:paraId="3939CE35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SIP/WebRTC bridge</w:t>
      </w:r>
      <w:r w:rsidRPr="00D1779C">
        <w:t xml:space="preserve"> into Network/API (with TURN/STUN config)</w:t>
      </w:r>
    </w:p>
    <w:p w14:paraId="79A89613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Key Vault UI</w:t>
      </w:r>
      <w:r w:rsidRPr="00D1779C">
        <w:t xml:space="preserve"> for SIP/API keys (PIN-protected, redaction rules)</w:t>
      </w:r>
    </w:p>
    <w:p w14:paraId="53925A67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Telemetry store/export</w:t>
      </w:r>
      <w:r w:rsidRPr="00D1779C">
        <w:t xml:space="preserve"> (privacy-safe, masked, opt-in)</w:t>
      </w:r>
    </w:p>
    <w:p w14:paraId="30A2F2DE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Master Menu</w:t>
      </w:r>
      <w:r w:rsidRPr="00D1779C">
        <w:t xml:space="preserve"> (Beginner/Advanced, shortcuts, pinned quick actions)</w:t>
      </w:r>
    </w:p>
    <w:p w14:paraId="764BF321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Avatar Panel</w:t>
      </w:r>
      <w:r w:rsidRPr="00D1779C">
        <w:t xml:space="preserve"> (modes, budget-governor, sandbox/sidecars enforced)</w:t>
      </w:r>
    </w:p>
    <w:p w14:paraId="5ABB39F0" w14:textId="77777777" w:rsidR="00D1779C" w:rsidRPr="00D1779C" w:rsidRDefault="00D1779C" w:rsidP="00D1779C">
      <w:pPr>
        <w:numPr>
          <w:ilvl w:val="0"/>
          <w:numId w:val="6"/>
        </w:numPr>
      </w:pPr>
      <w:r w:rsidRPr="00D1779C">
        <w:rPr>
          <w:b/>
          <w:bCs/>
        </w:rPr>
        <w:t>File Manager</w:t>
      </w:r>
      <w:r w:rsidRPr="00D1779C">
        <w:t xml:space="preserve"> (below Reminders) + </w:t>
      </w:r>
      <w:r w:rsidRPr="00D1779C">
        <w:rPr>
          <w:b/>
          <w:bCs/>
        </w:rPr>
        <w:t>Gallery</w:t>
      </w:r>
      <w:r w:rsidRPr="00D1779C">
        <w:t xml:space="preserve"> modal</w:t>
      </w:r>
    </w:p>
    <w:p w14:paraId="5BAA9D41" w14:textId="77777777" w:rsidR="00D1779C" w:rsidRPr="00D1779C" w:rsidRDefault="00000000" w:rsidP="00D1779C">
      <w:r>
        <w:pict w14:anchorId="128AEC48">
          <v:rect id="_x0000_i1026" style="width:0;height:1.5pt" o:hralign="center" o:hrstd="t" o:hr="t" fillcolor="#a0a0a0" stroked="f"/>
        </w:pict>
      </w:r>
    </w:p>
    <w:p w14:paraId="3B5FA420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Canonical VoIP UX &amp; Call Flow</w:t>
      </w:r>
    </w:p>
    <w:p w14:paraId="5F282D79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Outbound (single dial field, dual mode)</w:t>
      </w:r>
    </w:p>
    <w:p w14:paraId="23657099" w14:textId="77777777" w:rsidR="00D1779C" w:rsidRPr="00D1779C" w:rsidRDefault="00D1779C" w:rsidP="00D1779C">
      <w:pPr>
        <w:numPr>
          <w:ilvl w:val="0"/>
          <w:numId w:val="7"/>
        </w:numPr>
      </w:pPr>
      <w:r w:rsidRPr="00D1779C">
        <w:t xml:space="preserve">User enters </w:t>
      </w:r>
      <w:r w:rsidRPr="00D1779C">
        <w:rPr>
          <w:b/>
          <w:bCs/>
        </w:rPr>
        <w:t>number/IP/SIP</w:t>
      </w:r>
      <w:r w:rsidRPr="00D1779C">
        <w:t xml:space="preserve"> into the dialer or taps </w:t>
      </w:r>
      <w:r w:rsidRPr="00D1779C">
        <w:rPr>
          <w:b/>
          <w:bCs/>
        </w:rPr>
        <w:t>Call/Video</w:t>
      </w:r>
    </w:p>
    <w:p w14:paraId="059D57CE" w14:textId="77777777" w:rsidR="00D1779C" w:rsidRPr="00D1779C" w:rsidRDefault="00D1779C" w:rsidP="00D1779C">
      <w:pPr>
        <w:numPr>
          <w:ilvl w:val="0"/>
          <w:numId w:val="7"/>
        </w:numPr>
      </w:pPr>
      <w:r w:rsidRPr="00D1779C">
        <w:t>Routing:</w:t>
      </w:r>
    </w:p>
    <w:p w14:paraId="003E327C" w14:textId="77777777" w:rsidR="00D1779C" w:rsidRPr="00D1779C" w:rsidRDefault="00D1779C" w:rsidP="00D1779C">
      <w:pPr>
        <w:numPr>
          <w:ilvl w:val="1"/>
          <w:numId w:val="7"/>
        </w:numPr>
      </w:pPr>
      <w:r w:rsidRPr="00D1779C">
        <w:t xml:space="preserve">Phone-like → </w:t>
      </w:r>
      <w:proofErr w:type="spellStart"/>
      <w:r w:rsidRPr="00D1779C">
        <w:rPr>
          <w:b/>
          <w:bCs/>
        </w:rPr>
        <w:t>tel</w:t>
      </w:r>
      <w:proofErr w:type="spellEnd"/>
      <w:r w:rsidRPr="00D1779C">
        <w:rPr>
          <w:b/>
          <w:bCs/>
        </w:rPr>
        <w:t>:</w:t>
      </w:r>
      <w:r w:rsidRPr="00D1779C">
        <w:t xml:space="preserve"> hand-off (Ultra-Lite) or </w:t>
      </w:r>
      <w:r w:rsidRPr="00D1779C">
        <w:rPr>
          <w:b/>
          <w:bCs/>
        </w:rPr>
        <w:t>SIP/PSTN trunk</w:t>
      </w:r>
      <w:r w:rsidRPr="00D1779C">
        <w:t xml:space="preserve"> (Std/Perf)</w:t>
      </w:r>
    </w:p>
    <w:p w14:paraId="6D237ECF" w14:textId="77777777" w:rsidR="00D1779C" w:rsidRPr="00D1779C" w:rsidRDefault="00D1779C" w:rsidP="00D1779C">
      <w:pPr>
        <w:numPr>
          <w:ilvl w:val="1"/>
          <w:numId w:val="7"/>
        </w:numPr>
      </w:pPr>
      <w:r w:rsidRPr="00D1779C">
        <w:t xml:space="preserve">IP, host, or sip: → </w:t>
      </w:r>
      <w:r w:rsidRPr="00D1779C">
        <w:rPr>
          <w:b/>
          <w:bCs/>
        </w:rPr>
        <w:t>SIP/WebRTC</w:t>
      </w:r>
      <w:r w:rsidRPr="00D1779C">
        <w:t xml:space="preserve"> via Network module</w:t>
      </w:r>
    </w:p>
    <w:p w14:paraId="05C4BB26" w14:textId="77777777" w:rsidR="00D1779C" w:rsidRPr="00D1779C" w:rsidRDefault="00D1779C" w:rsidP="00D1779C">
      <w:pPr>
        <w:numPr>
          <w:ilvl w:val="0"/>
          <w:numId w:val="7"/>
        </w:numPr>
      </w:pPr>
      <w:r w:rsidRPr="00D1779C">
        <w:t>“Connecting…” toast; if video: show local preview</w:t>
      </w:r>
    </w:p>
    <w:p w14:paraId="674C4A8A" w14:textId="77777777" w:rsidR="00D1779C" w:rsidRPr="00D1779C" w:rsidRDefault="00D1779C" w:rsidP="00D1779C">
      <w:pPr>
        <w:numPr>
          <w:ilvl w:val="0"/>
          <w:numId w:val="7"/>
        </w:numPr>
      </w:pPr>
      <w:r w:rsidRPr="00D1779C">
        <w:t xml:space="preserve">On connect: update </w:t>
      </w:r>
      <w:r w:rsidRPr="00D1779C">
        <w:rPr>
          <w:b/>
          <w:bCs/>
        </w:rPr>
        <w:t>Call Status</w:t>
      </w:r>
      <w:r w:rsidRPr="00D1779C">
        <w:t>; Keypad stays available for DTMF</w:t>
      </w:r>
    </w:p>
    <w:p w14:paraId="74D470A3" w14:textId="77777777" w:rsidR="00D1779C" w:rsidRPr="00D1779C" w:rsidRDefault="00D1779C" w:rsidP="00D1779C">
      <w:pPr>
        <w:numPr>
          <w:ilvl w:val="0"/>
          <w:numId w:val="7"/>
        </w:numPr>
      </w:pPr>
      <w:r w:rsidRPr="00D1779C">
        <w:t xml:space="preserve">On end: show </w:t>
      </w:r>
      <w:r w:rsidRPr="00D1779C">
        <w:rPr>
          <w:b/>
          <w:bCs/>
        </w:rPr>
        <w:t>Call Summary</w:t>
      </w:r>
      <w:r w:rsidRPr="00D1779C">
        <w:t xml:space="preserve">; write </w:t>
      </w:r>
      <w:r w:rsidRPr="00D1779C">
        <w:rPr>
          <w:b/>
          <w:bCs/>
        </w:rPr>
        <w:t>history record</w:t>
      </w:r>
    </w:p>
    <w:p w14:paraId="14F21B9F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Inbound</w:t>
      </w:r>
    </w:p>
    <w:p w14:paraId="271A66B9" w14:textId="77777777" w:rsidR="00D1779C" w:rsidRPr="00D1779C" w:rsidRDefault="00D1779C" w:rsidP="00D1779C">
      <w:pPr>
        <w:numPr>
          <w:ilvl w:val="0"/>
          <w:numId w:val="8"/>
        </w:numPr>
      </w:pPr>
      <w:r w:rsidRPr="00D1779C">
        <w:t xml:space="preserve">SIP/LAN event → </w:t>
      </w:r>
      <w:r w:rsidRPr="00D1779C">
        <w:rPr>
          <w:b/>
          <w:bCs/>
        </w:rPr>
        <w:t>Toast</w:t>
      </w:r>
      <w:r w:rsidRPr="00D1779C">
        <w:t xml:space="preserve"> (avatar/name masked), buttons: </w:t>
      </w:r>
      <w:r w:rsidRPr="00D1779C">
        <w:rPr>
          <w:b/>
          <w:bCs/>
        </w:rPr>
        <w:t>Answer</w:t>
      </w:r>
      <w:r w:rsidRPr="00D1779C">
        <w:t xml:space="preserve">, </w:t>
      </w:r>
      <w:r w:rsidRPr="00D1779C">
        <w:rPr>
          <w:b/>
          <w:bCs/>
        </w:rPr>
        <w:t>Decline</w:t>
      </w:r>
      <w:r w:rsidRPr="00D1779C">
        <w:t xml:space="preserve">, </w:t>
      </w:r>
      <w:r w:rsidRPr="00D1779C">
        <w:rPr>
          <w:b/>
          <w:bCs/>
        </w:rPr>
        <w:t>Msg</w:t>
      </w:r>
    </w:p>
    <w:p w14:paraId="3AE39762" w14:textId="77777777" w:rsidR="00D1779C" w:rsidRPr="00D1779C" w:rsidRDefault="00D1779C" w:rsidP="00D1779C">
      <w:pPr>
        <w:numPr>
          <w:ilvl w:val="0"/>
          <w:numId w:val="8"/>
        </w:numPr>
      </w:pPr>
      <w:r w:rsidRPr="00D1779C">
        <w:t xml:space="preserve">Auto-expand </w:t>
      </w:r>
      <w:r w:rsidRPr="00D1779C">
        <w:rPr>
          <w:b/>
          <w:bCs/>
        </w:rPr>
        <w:t>Keypad</w:t>
      </w:r>
      <w:r w:rsidRPr="00D1779C">
        <w:t xml:space="preserve"> (PSTN) or </w:t>
      </w:r>
      <w:r w:rsidRPr="00D1779C">
        <w:rPr>
          <w:b/>
          <w:bCs/>
        </w:rPr>
        <w:t>Messenger</w:t>
      </w:r>
      <w:r w:rsidRPr="00D1779C">
        <w:t xml:space="preserve"> (SIP/video)</w:t>
      </w:r>
    </w:p>
    <w:p w14:paraId="48334BB7" w14:textId="77777777" w:rsidR="00D1779C" w:rsidRPr="00D1779C" w:rsidRDefault="00D1779C" w:rsidP="00D1779C">
      <w:pPr>
        <w:numPr>
          <w:ilvl w:val="0"/>
          <w:numId w:val="8"/>
        </w:numPr>
      </w:pPr>
      <w:r w:rsidRPr="00D1779C">
        <w:t xml:space="preserve">Permissions (mic/cam) prompted </w:t>
      </w:r>
      <w:r w:rsidRPr="00D1779C">
        <w:rPr>
          <w:b/>
          <w:bCs/>
        </w:rPr>
        <w:t>only on Accept</w:t>
      </w:r>
      <w:r w:rsidRPr="00D1779C">
        <w:t xml:space="preserve"> if needed</w:t>
      </w:r>
    </w:p>
    <w:p w14:paraId="72EC7F66" w14:textId="77777777" w:rsidR="00D1779C" w:rsidRPr="00D1779C" w:rsidRDefault="00D1779C" w:rsidP="00D1779C">
      <w:pPr>
        <w:numPr>
          <w:ilvl w:val="0"/>
          <w:numId w:val="8"/>
        </w:numPr>
      </w:pPr>
      <w:r w:rsidRPr="00D1779C">
        <w:t xml:space="preserve">If missed: </w:t>
      </w:r>
      <w:r w:rsidRPr="00D1779C">
        <w:rPr>
          <w:b/>
          <w:bCs/>
        </w:rPr>
        <w:t>badge</w:t>
      </w:r>
      <w:r w:rsidRPr="00D1779C">
        <w:t xml:space="preserve"> on Contacts + write </w:t>
      </w:r>
      <w:r w:rsidRPr="00D1779C">
        <w:rPr>
          <w:b/>
          <w:bCs/>
        </w:rPr>
        <w:t>history record</w:t>
      </w:r>
    </w:p>
    <w:p w14:paraId="75E056AD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History &amp; Redial</w:t>
      </w:r>
    </w:p>
    <w:p w14:paraId="3A6A16F8" w14:textId="77777777" w:rsidR="00D1779C" w:rsidRPr="00D1779C" w:rsidRDefault="00D1779C" w:rsidP="00D1779C">
      <w:pPr>
        <w:numPr>
          <w:ilvl w:val="0"/>
          <w:numId w:val="9"/>
        </w:numPr>
      </w:pPr>
      <w:r w:rsidRPr="00D1779C">
        <w:t xml:space="preserve">Unified </w:t>
      </w:r>
      <w:r w:rsidRPr="00D1779C">
        <w:rPr>
          <w:b/>
          <w:bCs/>
        </w:rPr>
        <w:t>Call History</w:t>
      </w:r>
      <w:r w:rsidRPr="00D1779C">
        <w:t xml:space="preserve"> in Messenger, with </w:t>
      </w:r>
      <w:r w:rsidRPr="00D1779C">
        <w:rPr>
          <w:b/>
          <w:bCs/>
        </w:rPr>
        <w:t>tap to redial</w:t>
      </w:r>
    </w:p>
    <w:p w14:paraId="13000622" w14:textId="77777777" w:rsidR="00D1779C" w:rsidRPr="00D1779C" w:rsidRDefault="00D1779C" w:rsidP="00D1779C">
      <w:pPr>
        <w:numPr>
          <w:ilvl w:val="0"/>
          <w:numId w:val="9"/>
        </w:numPr>
      </w:pPr>
      <w:r w:rsidRPr="00D1779C">
        <w:t xml:space="preserve">Long-press: </w:t>
      </w:r>
      <w:r w:rsidRPr="00D1779C">
        <w:rPr>
          <w:b/>
          <w:bCs/>
        </w:rPr>
        <w:t>Add to Contacts / Block / Report spam</w:t>
      </w:r>
    </w:p>
    <w:p w14:paraId="02F7F842" w14:textId="77777777" w:rsidR="00D1779C" w:rsidRPr="00D1779C" w:rsidRDefault="00D1779C" w:rsidP="00D1779C">
      <w:pPr>
        <w:numPr>
          <w:ilvl w:val="0"/>
          <w:numId w:val="9"/>
        </w:numPr>
      </w:pPr>
      <w:r w:rsidRPr="00D1779C">
        <w:rPr>
          <w:b/>
          <w:bCs/>
        </w:rPr>
        <w:t>Missed badges</w:t>
      </w:r>
      <w:r w:rsidRPr="00D1779C">
        <w:t xml:space="preserve"> roll up until viewed</w:t>
      </w:r>
    </w:p>
    <w:p w14:paraId="7DFBAE66" w14:textId="77777777" w:rsidR="00D1779C" w:rsidRPr="00D1779C" w:rsidRDefault="00000000" w:rsidP="00D1779C">
      <w:r>
        <w:pict w14:anchorId="769742FF">
          <v:rect id="_x0000_i1027" style="width:0;height:1.5pt" o:hralign="center" o:hrstd="t" o:hr="t" fillcolor="#a0a0a0" stroked="f"/>
        </w:pict>
      </w:r>
    </w:p>
    <w:p w14:paraId="3B5E88A0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Mic/Camera Permission Strategy</w:t>
      </w:r>
    </w:p>
    <w:p w14:paraId="34AC3F90" w14:textId="77777777" w:rsidR="00D1779C" w:rsidRPr="00D1779C" w:rsidRDefault="00D1779C" w:rsidP="00D1779C">
      <w:pPr>
        <w:numPr>
          <w:ilvl w:val="0"/>
          <w:numId w:val="10"/>
        </w:numPr>
      </w:pPr>
      <w:r w:rsidRPr="00D1779C">
        <w:rPr>
          <w:b/>
          <w:bCs/>
        </w:rPr>
        <w:t>Request timing:</w:t>
      </w:r>
      <w:r w:rsidRPr="00D1779C">
        <w:t xml:space="preserve"> first </w:t>
      </w:r>
      <w:r w:rsidRPr="00D1779C">
        <w:rPr>
          <w:b/>
          <w:bCs/>
        </w:rPr>
        <w:t>user gesture</w:t>
      </w:r>
      <w:r w:rsidRPr="00D1779C">
        <w:t xml:space="preserve"> (Call/Video/Voice Mode)</w:t>
      </w:r>
    </w:p>
    <w:p w14:paraId="4F0F3E32" w14:textId="77777777" w:rsidR="00D1779C" w:rsidRPr="00D1779C" w:rsidRDefault="00D1779C" w:rsidP="00D1779C">
      <w:pPr>
        <w:numPr>
          <w:ilvl w:val="0"/>
          <w:numId w:val="10"/>
        </w:numPr>
      </w:pPr>
      <w:r w:rsidRPr="00D1779C">
        <w:rPr>
          <w:b/>
          <w:bCs/>
        </w:rPr>
        <w:t>Session scope:</w:t>
      </w:r>
      <w:r w:rsidRPr="00D1779C">
        <w:t xml:space="preserve"> cache </w:t>
      </w:r>
      <w:proofErr w:type="spellStart"/>
      <w:r w:rsidRPr="00D1779C">
        <w:t>perm.mic</w:t>
      </w:r>
      <w:proofErr w:type="spellEnd"/>
      <w:r w:rsidRPr="00D1779C">
        <w:t xml:space="preserve">, </w:t>
      </w:r>
      <w:proofErr w:type="spellStart"/>
      <w:r w:rsidRPr="00D1779C">
        <w:t>perm.cam</w:t>
      </w:r>
      <w:proofErr w:type="spellEnd"/>
      <w:r w:rsidRPr="00D1779C">
        <w:t xml:space="preserve"> to avoid loops</w:t>
      </w:r>
    </w:p>
    <w:p w14:paraId="16D1D790" w14:textId="77777777" w:rsidR="00D1779C" w:rsidRPr="00D1779C" w:rsidRDefault="00D1779C" w:rsidP="00D1779C">
      <w:pPr>
        <w:numPr>
          <w:ilvl w:val="0"/>
          <w:numId w:val="10"/>
        </w:numPr>
      </w:pPr>
      <w:r w:rsidRPr="00D1779C">
        <w:rPr>
          <w:b/>
          <w:bCs/>
        </w:rPr>
        <w:t>Voice Mode:</w:t>
      </w:r>
    </w:p>
    <w:p w14:paraId="0B476929" w14:textId="77777777" w:rsidR="00D1779C" w:rsidRPr="00D1779C" w:rsidRDefault="00D1779C" w:rsidP="00D1779C">
      <w:pPr>
        <w:numPr>
          <w:ilvl w:val="1"/>
          <w:numId w:val="10"/>
        </w:numPr>
      </w:pPr>
      <w:r w:rsidRPr="00D1779C">
        <w:rPr>
          <w:b/>
          <w:bCs/>
        </w:rPr>
        <w:t>Push-to-talk</w:t>
      </w:r>
      <w:r w:rsidRPr="00D1779C">
        <w:t xml:space="preserve"> (mobile default)</w:t>
      </w:r>
    </w:p>
    <w:p w14:paraId="4D9A0610" w14:textId="77777777" w:rsidR="00D1779C" w:rsidRPr="00D1779C" w:rsidRDefault="00D1779C" w:rsidP="00D1779C">
      <w:pPr>
        <w:numPr>
          <w:ilvl w:val="1"/>
          <w:numId w:val="10"/>
        </w:numPr>
      </w:pPr>
      <w:r w:rsidRPr="00D1779C">
        <w:rPr>
          <w:b/>
          <w:bCs/>
        </w:rPr>
        <w:t>Continuous listen</w:t>
      </w:r>
      <w:r w:rsidRPr="00D1779C">
        <w:t xml:space="preserve"> (desktop/performance), paused while TTS plays</w:t>
      </w:r>
    </w:p>
    <w:p w14:paraId="28E7682F" w14:textId="77777777" w:rsidR="00D1779C" w:rsidRPr="00D1779C" w:rsidRDefault="00D1779C" w:rsidP="00D1779C">
      <w:pPr>
        <w:numPr>
          <w:ilvl w:val="0"/>
          <w:numId w:val="10"/>
        </w:numPr>
      </w:pPr>
      <w:r w:rsidRPr="00D1779C">
        <w:rPr>
          <w:b/>
          <w:bCs/>
        </w:rPr>
        <w:t>Denied fallback:</w:t>
      </w:r>
      <w:r w:rsidRPr="00D1779C">
        <w:t xml:space="preserve"> degrade to </w:t>
      </w:r>
      <w:r w:rsidRPr="00D1779C">
        <w:rPr>
          <w:b/>
          <w:bCs/>
        </w:rPr>
        <w:t>text-first</w:t>
      </w:r>
      <w:r w:rsidRPr="00D1779C">
        <w:t xml:space="preserve"> UX; show a helpful prompt to re-enable later</w:t>
      </w:r>
    </w:p>
    <w:p w14:paraId="50949AC8" w14:textId="77777777" w:rsidR="00D1779C" w:rsidRPr="00D1779C" w:rsidRDefault="00000000" w:rsidP="00D1779C">
      <w:r>
        <w:pict w14:anchorId="23F21D5C">
          <v:rect id="_x0000_i1028" style="width:0;height:1.5pt" o:hralign="center" o:hrstd="t" o:hr="t" fillcolor="#a0a0a0" stroked="f"/>
        </w:pict>
      </w:r>
    </w:p>
    <w:p w14:paraId="7002BDF9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Right-Rail Behavior (Mobile)</w:t>
      </w:r>
    </w:p>
    <w:p w14:paraId="343EF910" w14:textId="77777777" w:rsidR="00D1779C" w:rsidRPr="00D1779C" w:rsidRDefault="00D1779C" w:rsidP="00D1779C">
      <w:pPr>
        <w:numPr>
          <w:ilvl w:val="0"/>
          <w:numId w:val="11"/>
        </w:numPr>
      </w:pPr>
      <w:r w:rsidRPr="00D1779C">
        <w:rPr>
          <w:b/>
          <w:bCs/>
        </w:rPr>
        <w:t>Accordion</w:t>
      </w:r>
      <w:r w:rsidRPr="00D1779C">
        <w:t xml:space="preserve"> is ON by default ≤680px</w:t>
      </w:r>
    </w:p>
    <w:p w14:paraId="6EE59B2C" w14:textId="77777777" w:rsidR="00D1779C" w:rsidRPr="00D1779C" w:rsidRDefault="00D1779C" w:rsidP="00D1779C">
      <w:pPr>
        <w:numPr>
          <w:ilvl w:val="0"/>
          <w:numId w:val="11"/>
        </w:numPr>
      </w:pPr>
      <w:r w:rsidRPr="00D1779C">
        <w:rPr>
          <w:b/>
          <w:bCs/>
        </w:rPr>
        <w:t>Pinning:</w:t>
      </w:r>
      <w:r w:rsidRPr="00D1779C">
        <w:t xml:space="preserve"> long-press a header → “Pin section” (e.g., Keypad). Pinned section doesn’t collapse automatically</w:t>
      </w:r>
    </w:p>
    <w:p w14:paraId="797EE84F" w14:textId="77777777" w:rsidR="00D1779C" w:rsidRPr="00D1779C" w:rsidRDefault="00D1779C" w:rsidP="00D1779C">
      <w:pPr>
        <w:numPr>
          <w:ilvl w:val="0"/>
          <w:numId w:val="11"/>
        </w:numPr>
      </w:pPr>
      <w:r w:rsidRPr="00D1779C">
        <w:rPr>
          <w:b/>
          <w:bCs/>
        </w:rPr>
        <w:t>Gestures:</w:t>
      </w:r>
    </w:p>
    <w:p w14:paraId="14A30C53" w14:textId="77777777" w:rsidR="00D1779C" w:rsidRPr="00D1779C" w:rsidRDefault="00D1779C" w:rsidP="00D1779C">
      <w:pPr>
        <w:numPr>
          <w:ilvl w:val="1"/>
          <w:numId w:val="11"/>
        </w:numPr>
      </w:pPr>
      <w:r w:rsidRPr="00D1779C">
        <w:t>Swipe down on a header → collapse</w:t>
      </w:r>
    </w:p>
    <w:p w14:paraId="4E1C75BD" w14:textId="77777777" w:rsidR="00D1779C" w:rsidRPr="00D1779C" w:rsidRDefault="00D1779C" w:rsidP="00D1779C">
      <w:pPr>
        <w:numPr>
          <w:ilvl w:val="1"/>
          <w:numId w:val="11"/>
        </w:numPr>
      </w:pPr>
      <w:r w:rsidRPr="00D1779C">
        <w:t>Long-press list items → quick actions (call, video, copy address)</w:t>
      </w:r>
    </w:p>
    <w:p w14:paraId="34DDA63B" w14:textId="77777777" w:rsidR="00D1779C" w:rsidRPr="00D1779C" w:rsidRDefault="00000000" w:rsidP="00D1779C">
      <w:r>
        <w:pict w14:anchorId="1A5D1B7B">
          <v:rect id="_x0000_i1029" style="width:0;height:1.5pt" o:hralign="center" o:hrstd="t" o:hr="t" fillcolor="#a0a0a0" stroked="f"/>
        </w:pict>
      </w:r>
    </w:p>
    <w:p w14:paraId="363F05B8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State Persistence &amp; Sync</w:t>
      </w:r>
    </w:p>
    <w:p w14:paraId="2ACB26FB" w14:textId="77777777" w:rsidR="00D1779C" w:rsidRPr="00D1779C" w:rsidRDefault="00D1779C" w:rsidP="00D1779C">
      <w:pPr>
        <w:numPr>
          <w:ilvl w:val="0"/>
          <w:numId w:val="12"/>
        </w:numPr>
      </w:pPr>
      <w:r w:rsidRPr="00D1779C">
        <w:rPr>
          <w:b/>
          <w:bCs/>
        </w:rPr>
        <w:t>Local state (always):</w:t>
      </w:r>
    </w:p>
    <w:p w14:paraId="4EA33B6E" w14:textId="77777777" w:rsidR="00D1779C" w:rsidRPr="00D1779C" w:rsidRDefault="00D1779C" w:rsidP="00D1779C">
      <w:pPr>
        <w:numPr>
          <w:ilvl w:val="1"/>
          <w:numId w:val="12"/>
        </w:numPr>
      </w:pPr>
      <w:r w:rsidRPr="00D1779C">
        <w:t>Open sections (</w:t>
      </w:r>
      <w:proofErr w:type="spellStart"/>
      <w:proofErr w:type="gramStart"/>
      <w:r w:rsidRPr="00D1779C">
        <w:t>rail.open</w:t>
      </w:r>
      <w:proofErr w:type="spellEnd"/>
      <w:proofErr w:type="gramEnd"/>
      <w:r w:rsidRPr="00D1779C">
        <w:t xml:space="preserve">[]), </w:t>
      </w:r>
      <w:r w:rsidRPr="00D1779C">
        <w:rPr>
          <w:b/>
          <w:bCs/>
        </w:rPr>
        <w:t>pinned</w:t>
      </w:r>
      <w:r w:rsidRPr="00D1779C">
        <w:t xml:space="preserve"> section</w:t>
      </w:r>
    </w:p>
    <w:p w14:paraId="672BD967" w14:textId="77777777" w:rsidR="00D1779C" w:rsidRPr="00D1779C" w:rsidRDefault="00D1779C" w:rsidP="00D1779C">
      <w:pPr>
        <w:numPr>
          <w:ilvl w:val="1"/>
          <w:numId w:val="12"/>
        </w:numPr>
      </w:pPr>
      <w:proofErr w:type="spellStart"/>
      <w:proofErr w:type="gramStart"/>
      <w:r w:rsidRPr="00D1779C">
        <w:t>dial.lastPeer</w:t>
      </w:r>
      <w:proofErr w:type="spellEnd"/>
      <w:proofErr w:type="gramEnd"/>
      <w:r w:rsidRPr="00D1779C">
        <w:t xml:space="preserve">, </w:t>
      </w:r>
      <w:proofErr w:type="spellStart"/>
      <w:r w:rsidRPr="00D1779C">
        <w:t>dial.mode</w:t>
      </w:r>
      <w:proofErr w:type="spellEnd"/>
      <w:r w:rsidRPr="00D1779C">
        <w:t xml:space="preserve"> (DTMF/SIP)</w:t>
      </w:r>
    </w:p>
    <w:p w14:paraId="18403A95" w14:textId="77777777" w:rsidR="00D1779C" w:rsidRPr="00D1779C" w:rsidRDefault="00D1779C" w:rsidP="00D1779C">
      <w:pPr>
        <w:numPr>
          <w:ilvl w:val="1"/>
          <w:numId w:val="12"/>
        </w:numPr>
      </w:pPr>
      <w:proofErr w:type="spellStart"/>
      <w:r w:rsidRPr="00D1779C">
        <w:t>voiceMode</w:t>
      </w:r>
      <w:proofErr w:type="spellEnd"/>
      <w:r w:rsidRPr="00D1779C">
        <w:t xml:space="preserve">, </w:t>
      </w:r>
      <w:proofErr w:type="spellStart"/>
      <w:r w:rsidRPr="00D1779C">
        <w:t>perm.mic</w:t>
      </w:r>
      <w:proofErr w:type="spellEnd"/>
      <w:r w:rsidRPr="00D1779C">
        <w:t xml:space="preserve">, </w:t>
      </w:r>
      <w:proofErr w:type="spellStart"/>
      <w:r w:rsidRPr="00D1779C">
        <w:t>perm.cam</w:t>
      </w:r>
      <w:proofErr w:type="spellEnd"/>
    </w:p>
    <w:p w14:paraId="73142AC3" w14:textId="77777777" w:rsidR="00D1779C" w:rsidRPr="00D1779C" w:rsidRDefault="00D1779C" w:rsidP="00D1779C">
      <w:pPr>
        <w:numPr>
          <w:ilvl w:val="1"/>
          <w:numId w:val="12"/>
        </w:numPr>
      </w:pPr>
      <w:r w:rsidRPr="00D1779C">
        <w:t xml:space="preserve">Messenger </w:t>
      </w:r>
      <w:r w:rsidRPr="00D1779C">
        <w:rPr>
          <w:b/>
          <w:bCs/>
        </w:rPr>
        <w:t>drafts</w:t>
      </w:r>
      <w:r w:rsidRPr="00D1779C">
        <w:t xml:space="preserve"> per thread</w:t>
      </w:r>
    </w:p>
    <w:p w14:paraId="67B9635D" w14:textId="77777777" w:rsidR="00D1779C" w:rsidRPr="00D1779C" w:rsidRDefault="00D1779C" w:rsidP="00D1779C">
      <w:pPr>
        <w:numPr>
          <w:ilvl w:val="0"/>
          <w:numId w:val="12"/>
        </w:numPr>
      </w:pPr>
      <w:r w:rsidRPr="00D1779C">
        <w:rPr>
          <w:b/>
          <w:bCs/>
        </w:rPr>
        <w:t>Backend mirror (optional):</w:t>
      </w:r>
    </w:p>
    <w:p w14:paraId="4E25CF9C" w14:textId="77777777" w:rsidR="00D1779C" w:rsidRPr="00D1779C" w:rsidRDefault="00D1779C" w:rsidP="00D1779C">
      <w:pPr>
        <w:numPr>
          <w:ilvl w:val="1"/>
          <w:numId w:val="12"/>
        </w:numPr>
      </w:pPr>
      <w:r w:rsidRPr="00D1779C">
        <w:t xml:space="preserve">Contacts, call/message </w:t>
      </w:r>
      <w:r w:rsidRPr="00D1779C">
        <w:rPr>
          <w:b/>
          <w:bCs/>
        </w:rPr>
        <w:t>history</w:t>
      </w:r>
      <w:r w:rsidRPr="00D1779C">
        <w:t>, reminders (conflict-safe last-writer wins)</w:t>
      </w:r>
    </w:p>
    <w:p w14:paraId="1B9A71EF" w14:textId="77777777" w:rsidR="00D1779C" w:rsidRPr="00D1779C" w:rsidRDefault="00D1779C" w:rsidP="00D1779C">
      <w:pPr>
        <w:numPr>
          <w:ilvl w:val="1"/>
          <w:numId w:val="12"/>
        </w:numPr>
      </w:pPr>
      <w:r w:rsidRPr="00D1779C">
        <w:t xml:space="preserve">Media </w:t>
      </w:r>
      <w:r w:rsidRPr="00D1779C">
        <w:rPr>
          <w:b/>
          <w:bCs/>
        </w:rPr>
        <w:t>sidecar</w:t>
      </w:r>
      <w:r w:rsidRPr="00D1779C">
        <w:t xml:space="preserve"> provenance stored alongside outputs</w:t>
      </w:r>
    </w:p>
    <w:p w14:paraId="0F11A4A3" w14:textId="77777777" w:rsidR="00D1779C" w:rsidRPr="00D1779C" w:rsidRDefault="00000000" w:rsidP="00D1779C">
      <w:r>
        <w:pict w14:anchorId="00F3F4FC">
          <v:rect id="_x0000_i1030" style="width:0;height:1.5pt" o:hralign="center" o:hrstd="t" o:hr="t" fillcolor="#a0a0a0" stroked="f"/>
        </w:pict>
      </w:r>
    </w:p>
    <w:p w14:paraId="32E5A748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Reliability &amp; Telemetry (privacy-safe)</w:t>
      </w:r>
    </w:p>
    <w:p w14:paraId="2F4F3320" w14:textId="77777777" w:rsidR="00D1779C" w:rsidRPr="00D1779C" w:rsidRDefault="00D1779C" w:rsidP="00D1779C">
      <w:pPr>
        <w:numPr>
          <w:ilvl w:val="0"/>
          <w:numId w:val="13"/>
        </w:numPr>
      </w:pPr>
      <w:r w:rsidRPr="00D1779C">
        <w:rPr>
          <w:b/>
          <w:bCs/>
        </w:rPr>
        <w:t>Events:</w:t>
      </w:r>
      <w:r w:rsidRPr="00D1779C">
        <w:t xml:space="preserve"> </w:t>
      </w:r>
      <w:proofErr w:type="spellStart"/>
      <w:r w:rsidRPr="00D1779C">
        <w:t>call_start</w:t>
      </w:r>
      <w:proofErr w:type="spellEnd"/>
      <w:r w:rsidRPr="00D1779C">
        <w:t xml:space="preserve">, </w:t>
      </w:r>
      <w:proofErr w:type="spellStart"/>
      <w:r w:rsidRPr="00D1779C">
        <w:t>call_fail</w:t>
      </w:r>
      <w:proofErr w:type="spellEnd"/>
      <w:r w:rsidRPr="00D1779C">
        <w:t xml:space="preserve">, </w:t>
      </w:r>
      <w:proofErr w:type="spellStart"/>
      <w:r w:rsidRPr="00D1779C">
        <w:t>call_end</w:t>
      </w:r>
      <w:proofErr w:type="spellEnd"/>
      <w:r w:rsidRPr="00D1779C">
        <w:t xml:space="preserve">, </w:t>
      </w:r>
      <w:proofErr w:type="spellStart"/>
      <w:r w:rsidRPr="00D1779C">
        <w:t>msg_send</w:t>
      </w:r>
      <w:proofErr w:type="spellEnd"/>
      <w:r w:rsidRPr="00D1779C">
        <w:t>/</w:t>
      </w:r>
      <w:proofErr w:type="spellStart"/>
      <w:r w:rsidRPr="00D1779C">
        <w:t>recv</w:t>
      </w:r>
      <w:proofErr w:type="spellEnd"/>
      <w:r w:rsidRPr="00D1779C">
        <w:t xml:space="preserve">, </w:t>
      </w:r>
      <w:proofErr w:type="spellStart"/>
      <w:r w:rsidRPr="00D1779C">
        <w:t>perm_prompt</w:t>
      </w:r>
      <w:proofErr w:type="spellEnd"/>
    </w:p>
    <w:p w14:paraId="0C690E6C" w14:textId="77777777" w:rsidR="00D1779C" w:rsidRPr="00D1779C" w:rsidRDefault="00D1779C" w:rsidP="00D1779C">
      <w:pPr>
        <w:numPr>
          <w:ilvl w:val="0"/>
          <w:numId w:val="13"/>
        </w:numPr>
      </w:pPr>
      <w:r w:rsidRPr="00D1779C">
        <w:rPr>
          <w:b/>
          <w:bCs/>
        </w:rPr>
        <w:t>Fields (safe):</w:t>
      </w:r>
      <w:r w:rsidRPr="00D1779C">
        <w:t xml:space="preserve"> hashed peer, route type, codec summary, durations, fail class (DNS, ICE, TIMEOUT, BUSY, AUTH, PERMISSION)</w:t>
      </w:r>
    </w:p>
    <w:p w14:paraId="355AF6C3" w14:textId="77777777" w:rsidR="00D1779C" w:rsidRPr="00D1779C" w:rsidRDefault="00D1779C" w:rsidP="00D1779C">
      <w:pPr>
        <w:numPr>
          <w:ilvl w:val="0"/>
          <w:numId w:val="13"/>
        </w:numPr>
      </w:pPr>
      <w:r w:rsidRPr="00D1779C">
        <w:rPr>
          <w:b/>
          <w:bCs/>
        </w:rPr>
        <w:t>No content</w:t>
      </w:r>
      <w:r w:rsidRPr="00D1779C">
        <w:t>, redact sensitive values (</w:t>
      </w:r>
      <w:r w:rsidRPr="00D1779C">
        <w:rPr>
          <w:b/>
          <w:bCs/>
          <w:i/>
          <w:iCs/>
        </w:rPr>
        <w:t>-</w:t>
      </w:r>
      <w:r w:rsidRPr="00D1779C">
        <w:t xml:space="preserve">-1234, </w:t>
      </w:r>
      <w:proofErr w:type="gramStart"/>
      <w:r w:rsidRPr="00D1779C">
        <w:t>192.168.</w:t>
      </w:r>
      <w:r w:rsidRPr="00D1779C">
        <w:rPr>
          <w:i/>
          <w:iCs/>
        </w:rPr>
        <w:t>.</w:t>
      </w:r>
      <w:proofErr w:type="gramEnd"/>
      <w:r w:rsidRPr="00D1779C">
        <w:t>)</w:t>
      </w:r>
    </w:p>
    <w:p w14:paraId="7DB97326" w14:textId="77777777" w:rsidR="00D1779C" w:rsidRPr="00D1779C" w:rsidRDefault="00D1779C" w:rsidP="00D1779C">
      <w:pPr>
        <w:numPr>
          <w:ilvl w:val="0"/>
          <w:numId w:val="13"/>
        </w:numPr>
      </w:pPr>
      <w:r w:rsidRPr="00D1779C">
        <w:t xml:space="preserve">Ring buffer on device; </w:t>
      </w:r>
      <w:r w:rsidRPr="00D1779C">
        <w:rPr>
          <w:b/>
          <w:bCs/>
        </w:rPr>
        <w:t>opt-in</w:t>
      </w:r>
      <w:r w:rsidRPr="00D1779C">
        <w:t xml:space="preserve"> export</w:t>
      </w:r>
    </w:p>
    <w:p w14:paraId="4E83709D" w14:textId="77777777" w:rsidR="00D1779C" w:rsidRPr="00D1779C" w:rsidRDefault="00000000" w:rsidP="00D1779C">
      <w:r>
        <w:pict w14:anchorId="2A0A1CF9">
          <v:rect id="_x0000_i1031" style="width:0;height:1.5pt" o:hralign="center" o:hrstd="t" o:hr="t" fillcolor="#a0a0a0" stroked="f"/>
        </w:pict>
      </w:r>
    </w:p>
    <w:p w14:paraId="238421F6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Security &amp; Privacy</w:t>
      </w:r>
    </w:p>
    <w:p w14:paraId="1F179590" w14:textId="77777777" w:rsidR="00D1779C" w:rsidRPr="00D1779C" w:rsidRDefault="00D1779C" w:rsidP="00D1779C">
      <w:pPr>
        <w:numPr>
          <w:ilvl w:val="0"/>
          <w:numId w:val="14"/>
        </w:numPr>
      </w:pPr>
      <w:r w:rsidRPr="00D1779C">
        <w:t>Mask numbers/IPs in UI and logs/screenshots</w:t>
      </w:r>
    </w:p>
    <w:p w14:paraId="66D17BD1" w14:textId="77777777" w:rsidR="00D1779C" w:rsidRPr="00D1779C" w:rsidRDefault="00D1779C" w:rsidP="00D1779C">
      <w:pPr>
        <w:numPr>
          <w:ilvl w:val="0"/>
          <w:numId w:val="14"/>
        </w:numPr>
      </w:pPr>
      <w:r w:rsidRPr="00D1779C">
        <w:rPr>
          <w:b/>
          <w:bCs/>
        </w:rPr>
        <w:t>Rate-limits:</w:t>
      </w:r>
      <w:r w:rsidRPr="00D1779C">
        <w:t xml:space="preserve"> per-peer (5/min), global (20/min) dial attempts; exponential backoff</w:t>
      </w:r>
    </w:p>
    <w:p w14:paraId="0D87FE36" w14:textId="77777777" w:rsidR="00D1779C" w:rsidRPr="00D1779C" w:rsidRDefault="00D1779C" w:rsidP="00D1779C">
      <w:pPr>
        <w:numPr>
          <w:ilvl w:val="0"/>
          <w:numId w:val="14"/>
        </w:numPr>
      </w:pPr>
      <w:r w:rsidRPr="00D1779C">
        <w:rPr>
          <w:b/>
          <w:bCs/>
        </w:rPr>
        <w:t>API Key Vault:</w:t>
      </w:r>
      <w:r w:rsidRPr="00D1779C">
        <w:t xml:space="preserve"> encrypted at rest with </w:t>
      </w:r>
      <w:r w:rsidRPr="00D1779C">
        <w:rPr>
          <w:b/>
          <w:bCs/>
        </w:rPr>
        <w:t>user PIN</w:t>
      </w:r>
      <w:r w:rsidRPr="00D1779C">
        <w:t>; never echo secrets; redact in telemetry</w:t>
      </w:r>
    </w:p>
    <w:p w14:paraId="353005B4" w14:textId="77777777" w:rsidR="00D1779C" w:rsidRPr="00D1779C" w:rsidRDefault="00D1779C" w:rsidP="00D1779C">
      <w:pPr>
        <w:numPr>
          <w:ilvl w:val="0"/>
          <w:numId w:val="14"/>
        </w:numPr>
      </w:pPr>
      <w:r w:rsidRPr="00D1779C">
        <w:t>Non-destructive media—</w:t>
      </w:r>
      <w:r w:rsidRPr="00D1779C">
        <w:rPr>
          <w:b/>
          <w:bCs/>
        </w:rPr>
        <w:t>originals are sacred</w:t>
      </w:r>
      <w:r w:rsidRPr="00D1779C">
        <w:t>; all edits in sandbox, outputs with provenance sidecar</w:t>
      </w:r>
    </w:p>
    <w:p w14:paraId="0E57AB0D" w14:textId="77777777" w:rsidR="00D1779C" w:rsidRPr="00D1779C" w:rsidRDefault="00000000" w:rsidP="00D1779C">
      <w:r>
        <w:pict w14:anchorId="6106437D">
          <v:rect id="_x0000_i1032" style="width:0;height:1.5pt" o:hralign="center" o:hrstd="t" o:hr="t" fillcolor="#a0a0a0" stroked="f"/>
        </w:pict>
      </w:r>
    </w:p>
    <w:p w14:paraId="5449D156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Accessibility &amp; Performance</w:t>
      </w:r>
    </w:p>
    <w:p w14:paraId="2EF0B240" w14:textId="77777777" w:rsidR="00D1779C" w:rsidRPr="00D1779C" w:rsidRDefault="00D1779C" w:rsidP="00D1779C">
      <w:pPr>
        <w:numPr>
          <w:ilvl w:val="0"/>
          <w:numId w:val="15"/>
        </w:numPr>
      </w:pPr>
      <w:r w:rsidRPr="00D1779C">
        <w:t xml:space="preserve">Hit targets ≥ </w:t>
      </w:r>
      <w:r w:rsidRPr="00D1779C">
        <w:rPr>
          <w:b/>
          <w:bCs/>
        </w:rPr>
        <w:t>44×44</w:t>
      </w:r>
      <w:r w:rsidRPr="00D1779C">
        <w:t xml:space="preserve"> </w:t>
      </w:r>
      <w:proofErr w:type="spellStart"/>
      <w:r w:rsidRPr="00D1779C">
        <w:t>px</w:t>
      </w:r>
      <w:proofErr w:type="spellEnd"/>
    </w:p>
    <w:p w14:paraId="62F30B34" w14:textId="77777777" w:rsidR="00D1779C" w:rsidRPr="00D1779C" w:rsidRDefault="00D1779C" w:rsidP="00D1779C">
      <w:pPr>
        <w:numPr>
          <w:ilvl w:val="0"/>
          <w:numId w:val="15"/>
        </w:numPr>
      </w:pPr>
      <w:r w:rsidRPr="00D1779C">
        <w:t xml:space="preserve">Optional </w:t>
      </w:r>
      <w:r w:rsidRPr="00D1779C">
        <w:rPr>
          <w:b/>
          <w:bCs/>
        </w:rPr>
        <w:t>haptics</w:t>
      </w:r>
      <w:r w:rsidRPr="00D1779C">
        <w:t xml:space="preserve"> on keypad tap; audible </w:t>
      </w:r>
      <w:r w:rsidRPr="00D1779C">
        <w:rPr>
          <w:b/>
          <w:bCs/>
        </w:rPr>
        <w:t>DTMF</w:t>
      </w:r>
      <w:r w:rsidRPr="00D1779C">
        <w:t xml:space="preserve"> confirm (with “silent tones” option)</w:t>
      </w:r>
    </w:p>
    <w:p w14:paraId="2101AE72" w14:textId="77777777" w:rsidR="00D1779C" w:rsidRPr="00D1779C" w:rsidRDefault="00D1779C" w:rsidP="00D1779C">
      <w:pPr>
        <w:numPr>
          <w:ilvl w:val="0"/>
          <w:numId w:val="15"/>
        </w:numPr>
      </w:pPr>
      <w:r w:rsidRPr="00D1779C">
        <w:t xml:space="preserve">Device </w:t>
      </w:r>
      <w:r w:rsidRPr="00D1779C">
        <w:rPr>
          <w:b/>
          <w:bCs/>
        </w:rPr>
        <w:t>profiles:</w:t>
      </w:r>
    </w:p>
    <w:p w14:paraId="588E1C1C" w14:textId="77777777" w:rsidR="00D1779C" w:rsidRPr="00D1779C" w:rsidRDefault="00D1779C" w:rsidP="00D1779C">
      <w:pPr>
        <w:numPr>
          <w:ilvl w:val="1"/>
          <w:numId w:val="15"/>
        </w:numPr>
      </w:pPr>
      <w:r w:rsidRPr="00D1779C">
        <w:rPr>
          <w:b/>
          <w:bCs/>
        </w:rPr>
        <w:t>Ultra-Lite</w:t>
      </w:r>
      <w:r w:rsidRPr="00D1779C">
        <w:t xml:space="preserve"> (legacy/tablets): 2D avatar, native phone/SMS only, offload heavy jobs to LAN</w:t>
      </w:r>
    </w:p>
    <w:p w14:paraId="5ED95010" w14:textId="77777777" w:rsidR="00D1779C" w:rsidRPr="00D1779C" w:rsidRDefault="00D1779C" w:rsidP="00D1779C">
      <w:pPr>
        <w:numPr>
          <w:ilvl w:val="1"/>
          <w:numId w:val="15"/>
        </w:numPr>
      </w:pPr>
      <w:r w:rsidRPr="00D1779C">
        <w:rPr>
          <w:b/>
          <w:bCs/>
        </w:rPr>
        <w:t>Standard</w:t>
      </w:r>
      <w:r w:rsidRPr="00D1779C">
        <w:t xml:space="preserve"> (most devices): optional WebRTC, light media tools</w:t>
      </w:r>
    </w:p>
    <w:p w14:paraId="51E1533F" w14:textId="77777777" w:rsidR="00D1779C" w:rsidRPr="00D1779C" w:rsidRDefault="00D1779C" w:rsidP="00D1779C">
      <w:pPr>
        <w:numPr>
          <w:ilvl w:val="1"/>
          <w:numId w:val="15"/>
        </w:numPr>
      </w:pPr>
      <w:r w:rsidRPr="00D1779C">
        <w:rPr>
          <w:b/>
          <w:bCs/>
        </w:rPr>
        <w:t>Performance</w:t>
      </w:r>
      <w:r w:rsidRPr="00D1779C">
        <w:t xml:space="preserve"> (desktop/GPU): 3D avatar, video calls, local heavy media (budgeted ≤15% GPU, ≤4GB RAM)</w:t>
      </w:r>
    </w:p>
    <w:p w14:paraId="4C438522" w14:textId="77777777" w:rsidR="00D1779C" w:rsidRPr="00D1779C" w:rsidRDefault="00000000" w:rsidP="00D1779C">
      <w:r>
        <w:pict w14:anchorId="4857FF3E">
          <v:rect id="_x0000_i1033" style="width:0;height:1.5pt" o:hralign="center" o:hrstd="t" o:hr="t" fillcolor="#a0a0a0" stroked="f"/>
        </w:pict>
      </w:r>
    </w:p>
    <w:p w14:paraId="55573CBF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Avatar Panel (Definition &amp; Layout)</w:t>
      </w:r>
    </w:p>
    <w:p w14:paraId="0EC24B99" w14:textId="77777777" w:rsidR="00D1779C" w:rsidRPr="00D1779C" w:rsidRDefault="00D1779C" w:rsidP="00D1779C">
      <w:pPr>
        <w:numPr>
          <w:ilvl w:val="0"/>
          <w:numId w:val="16"/>
        </w:numPr>
      </w:pPr>
      <w:r w:rsidRPr="00D1779C">
        <w:rPr>
          <w:b/>
          <w:bCs/>
        </w:rPr>
        <w:t>Viewport:</w:t>
      </w:r>
      <w:r w:rsidRPr="00D1779C">
        <w:t xml:space="preserve"> </w:t>
      </w:r>
      <w:proofErr w:type="spellStart"/>
      <w:r w:rsidRPr="00D1779C">
        <w:t>realtime</w:t>
      </w:r>
      <w:proofErr w:type="spellEnd"/>
      <w:r w:rsidRPr="00D1779C">
        <w:t xml:space="preserve"> 2D/3D (2D baseline; Unity mobile/desktop; Unreal desktop)</w:t>
      </w:r>
    </w:p>
    <w:p w14:paraId="4EDAE8C0" w14:textId="77777777" w:rsidR="00D1779C" w:rsidRPr="00D1779C" w:rsidRDefault="00D1779C" w:rsidP="00D1779C">
      <w:pPr>
        <w:numPr>
          <w:ilvl w:val="0"/>
          <w:numId w:val="16"/>
        </w:numPr>
      </w:pPr>
      <w:r w:rsidRPr="00D1779C">
        <w:rPr>
          <w:b/>
          <w:bCs/>
        </w:rPr>
        <w:t>Action Dock:</w:t>
      </w:r>
      <w:r w:rsidRPr="00D1779C">
        <w:t xml:space="preserve"> Talk / Animate / Record / Pose / Gestures / Camera angles</w:t>
      </w:r>
    </w:p>
    <w:p w14:paraId="3F1FE21F" w14:textId="77777777" w:rsidR="00D1779C" w:rsidRPr="00D1779C" w:rsidRDefault="00D1779C" w:rsidP="00D1779C">
      <w:pPr>
        <w:numPr>
          <w:ilvl w:val="0"/>
          <w:numId w:val="16"/>
        </w:numPr>
      </w:pPr>
      <w:r w:rsidRPr="00D1779C">
        <w:rPr>
          <w:b/>
          <w:bCs/>
        </w:rPr>
        <w:t>Creative Tools:</w:t>
      </w:r>
    </w:p>
    <w:p w14:paraId="453286F8" w14:textId="77777777" w:rsidR="00D1779C" w:rsidRPr="00D1779C" w:rsidRDefault="00D1779C" w:rsidP="00D1779C">
      <w:pPr>
        <w:numPr>
          <w:ilvl w:val="1"/>
          <w:numId w:val="16"/>
        </w:numPr>
      </w:pPr>
      <w:r w:rsidRPr="00D1779C">
        <w:t xml:space="preserve">Image: Enhance / BG / Style / </w:t>
      </w:r>
      <w:proofErr w:type="spellStart"/>
      <w:r w:rsidRPr="00D1779C">
        <w:t>Inpaint</w:t>
      </w:r>
      <w:proofErr w:type="spellEnd"/>
      <w:r w:rsidRPr="00D1779C">
        <w:t xml:space="preserve"> / </w:t>
      </w:r>
      <w:proofErr w:type="spellStart"/>
      <w:r w:rsidRPr="00D1779C">
        <w:t>Outpaint</w:t>
      </w:r>
      <w:proofErr w:type="spellEnd"/>
      <w:r w:rsidRPr="00D1779C">
        <w:t xml:space="preserve"> / Animate still</w:t>
      </w:r>
    </w:p>
    <w:p w14:paraId="3E70AB6A" w14:textId="77777777" w:rsidR="00D1779C" w:rsidRPr="00D1779C" w:rsidRDefault="00D1779C" w:rsidP="00D1779C">
      <w:pPr>
        <w:numPr>
          <w:ilvl w:val="1"/>
          <w:numId w:val="16"/>
        </w:numPr>
      </w:pPr>
      <w:r w:rsidRPr="00D1779C">
        <w:t>Video: Trim / Stabilize / Subtitles / B-roll hunter / Avatar talk head</w:t>
      </w:r>
    </w:p>
    <w:p w14:paraId="036CDAC0" w14:textId="77777777" w:rsidR="00D1779C" w:rsidRPr="00D1779C" w:rsidRDefault="00D1779C" w:rsidP="00D1779C">
      <w:pPr>
        <w:numPr>
          <w:ilvl w:val="1"/>
          <w:numId w:val="16"/>
        </w:numPr>
      </w:pPr>
      <w:r w:rsidRPr="00D1779C">
        <w:t>Audio/Music: TTS styles / (consented) voice clone / backing track gen</w:t>
      </w:r>
    </w:p>
    <w:p w14:paraId="0210B80B" w14:textId="77777777" w:rsidR="00D1779C" w:rsidRPr="00D1779C" w:rsidRDefault="00D1779C" w:rsidP="00D1779C">
      <w:pPr>
        <w:numPr>
          <w:ilvl w:val="0"/>
          <w:numId w:val="16"/>
        </w:numPr>
      </w:pPr>
      <w:r w:rsidRPr="00D1779C">
        <w:rPr>
          <w:b/>
          <w:bCs/>
        </w:rPr>
        <w:t>Queue &amp; Status:</w:t>
      </w:r>
      <w:r w:rsidRPr="00D1779C">
        <w:t xml:space="preserve"> task list with ETA, pause/stop, budget governor</w:t>
      </w:r>
    </w:p>
    <w:p w14:paraId="56712BA0" w14:textId="77777777" w:rsidR="00D1779C" w:rsidRPr="00D1779C" w:rsidRDefault="00D1779C" w:rsidP="00D1779C">
      <w:pPr>
        <w:numPr>
          <w:ilvl w:val="0"/>
          <w:numId w:val="16"/>
        </w:numPr>
      </w:pPr>
      <w:r w:rsidRPr="00D1779C">
        <w:rPr>
          <w:b/>
          <w:bCs/>
        </w:rPr>
        <w:t>Outputs:</w:t>
      </w:r>
      <w:r w:rsidRPr="00D1779C">
        <w:t xml:space="preserve"> gallery of results; click → open in File Manager / Gallery modal</w:t>
      </w:r>
    </w:p>
    <w:p w14:paraId="4EA38AB8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Non-Destructive Media Pipeline</w:t>
      </w:r>
    </w:p>
    <w:p w14:paraId="730D8D68" w14:textId="77777777" w:rsidR="00D1779C" w:rsidRPr="00D1779C" w:rsidRDefault="00D1779C" w:rsidP="00D1779C">
      <w:r w:rsidRPr="00D1779C">
        <w:t>/media/</w:t>
      </w:r>
    </w:p>
    <w:p w14:paraId="69F6C371" w14:textId="77777777" w:rsidR="00D1779C" w:rsidRPr="00D1779C" w:rsidRDefault="00D1779C" w:rsidP="00D1779C">
      <w:r w:rsidRPr="00D1779C">
        <w:t xml:space="preserve">  originals/   # read-only</w:t>
      </w:r>
    </w:p>
    <w:p w14:paraId="3AB4BF36" w14:textId="77777777" w:rsidR="00D1779C" w:rsidRPr="00D1779C" w:rsidRDefault="00D1779C" w:rsidP="00D1779C">
      <w:r w:rsidRPr="00D1779C">
        <w:t xml:space="preserve">  thumbs/      # WEBP/AVIF previews</w:t>
      </w:r>
    </w:p>
    <w:p w14:paraId="43184971" w14:textId="77777777" w:rsidR="00D1779C" w:rsidRPr="00D1779C" w:rsidRDefault="00D1779C" w:rsidP="00D1779C">
      <w:r w:rsidRPr="00D1779C">
        <w:t xml:space="preserve">  sandbox/     # working copies per task (copy-on-write)</w:t>
      </w:r>
    </w:p>
    <w:p w14:paraId="15C65131" w14:textId="77777777" w:rsidR="00D1779C" w:rsidRPr="00D1779C" w:rsidRDefault="00D1779C" w:rsidP="00D1779C">
      <w:r w:rsidRPr="00D1779C">
        <w:t xml:space="preserve">  outputs/     # finalized results</w:t>
      </w:r>
    </w:p>
    <w:p w14:paraId="74256FCF" w14:textId="77777777" w:rsidR="00D1779C" w:rsidRPr="00D1779C" w:rsidRDefault="00D1779C" w:rsidP="00D1779C">
      <w:r w:rsidRPr="00D1779C">
        <w:t xml:space="preserve">  sidecars/    # JSON provenance: </w:t>
      </w:r>
      <w:proofErr w:type="spellStart"/>
      <w:r w:rsidRPr="00D1779C">
        <w:t>src</w:t>
      </w:r>
      <w:proofErr w:type="spellEnd"/>
      <w:r w:rsidRPr="00D1779C">
        <w:t xml:space="preserve"> checksum, transforms, model versions, device tag</w:t>
      </w:r>
    </w:p>
    <w:p w14:paraId="5B3F3C14" w14:textId="77777777" w:rsidR="00D1779C" w:rsidRPr="00D1779C" w:rsidRDefault="00000000" w:rsidP="00D1779C">
      <w:r>
        <w:pict w14:anchorId="72E7D42C">
          <v:rect id="_x0000_i1034" style="width:0;height:1.5pt" o:hralign="center" o:hrstd="t" o:hr="t" fillcolor="#a0a0a0" stroked="f"/>
        </w:pict>
      </w:r>
    </w:p>
    <w:p w14:paraId="23F0AA0D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Master Menu (Beginner/Advanced, Shortcuts, Pinned Actions)</w:t>
      </w:r>
    </w:p>
    <w:p w14:paraId="62B885F1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Trigger:</w:t>
      </w:r>
      <w:r w:rsidRPr="00D1779C">
        <w:t xml:space="preserve"> desktop “</w:t>
      </w:r>
      <w:r w:rsidRPr="00D1779C">
        <w:rPr>
          <w:rFonts w:ascii="Segoe UI Symbol" w:hAnsi="Segoe UI Symbol" w:cs="Segoe UI Symbol"/>
        </w:rPr>
        <w:t>☰</w:t>
      </w:r>
      <w:r w:rsidRPr="00D1779C">
        <w:t xml:space="preserve"> Sarah</w:t>
      </w:r>
      <w:r w:rsidRPr="00D1779C">
        <w:rPr>
          <w:rFonts w:ascii="Times New Roman" w:hAnsi="Times New Roman" w:cs="Times New Roman"/>
        </w:rPr>
        <w:t>”</w:t>
      </w:r>
      <w:r w:rsidRPr="00D1779C">
        <w:t xml:space="preserve"> + Ctrl+/; mobile FAB + swipe-down</w:t>
      </w:r>
    </w:p>
    <w:p w14:paraId="5BF76ADB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Search-first</w:t>
      </w:r>
      <w:r w:rsidRPr="00D1779C">
        <w:t xml:space="preserve"> with action results (call Alice, open keypad, last dialed)</w:t>
      </w:r>
    </w:p>
    <w:p w14:paraId="3DCB3A83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Categories:</w:t>
      </w:r>
      <w:r w:rsidRPr="00D1779C">
        <w:t xml:space="preserve"> Communicate, Create, Organize, Automate, Devices, Network, Settings (+ Help footer)</w:t>
      </w:r>
    </w:p>
    <w:p w14:paraId="38907D18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Beginner Mode:</w:t>
      </w:r>
      <w:r w:rsidRPr="00D1779C">
        <w:t xml:space="preserve"> simple labels, confirmations; </w:t>
      </w:r>
      <w:r w:rsidRPr="00D1779C">
        <w:rPr>
          <w:b/>
          <w:bCs/>
        </w:rPr>
        <w:t>Advanced Mode:</w:t>
      </w:r>
      <w:r w:rsidRPr="00D1779C">
        <w:t xml:space="preserve"> dense lists, hotkeys, batch</w:t>
      </w:r>
    </w:p>
    <w:p w14:paraId="1A1BE2D4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Pinned Quick Actions (defaults):</w:t>
      </w:r>
      <w:r w:rsidRPr="00D1779C">
        <w:t xml:space="preserve"> Call, Message, Keypad, Avatar, File Manager</w:t>
      </w:r>
    </w:p>
    <w:p w14:paraId="3AD9A214" w14:textId="77777777" w:rsidR="00D1779C" w:rsidRPr="00D1779C" w:rsidRDefault="00D1779C" w:rsidP="00D1779C">
      <w:pPr>
        <w:numPr>
          <w:ilvl w:val="0"/>
          <w:numId w:val="17"/>
        </w:numPr>
      </w:pPr>
      <w:r w:rsidRPr="00D1779C">
        <w:rPr>
          <w:b/>
          <w:bCs/>
        </w:rPr>
        <w:t>Pro Shortcuts:</w:t>
      </w:r>
      <w:r w:rsidRPr="00D1779C">
        <w:t xml:space="preserve"> C=Call, M=Message, A=Avatar, R=Reminder, F=Files</w:t>
      </w:r>
    </w:p>
    <w:p w14:paraId="4A2BA28C" w14:textId="77777777" w:rsidR="00D1779C" w:rsidRPr="00D1779C" w:rsidRDefault="00000000" w:rsidP="00D1779C">
      <w:r>
        <w:pict w14:anchorId="42C39658">
          <v:rect id="_x0000_i1035" style="width:0;height:1.5pt" o:hralign="center" o:hrstd="t" o:hr="t" fillcolor="#a0a0a0" stroked="f"/>
        </w:pict>
      </w:r>
    </w:p>
    <w:p w14:paraId="0707A111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Device Profiles (Runs on Anything)</w:t>
      </w:r>
    </w:p>
    <w:p w14:paraId="4ABAB23C" w14:textId="77777777" w:rsidR="00D1779C" w:rsidRPr="00D1779C" w:rsidRDefault="00D1779C" w:rsidP="00D1779C">
      <w:pPr>
        <w:numPr>
          <w:ilvl w:val="0"/>
          <w:numId w:val="18"/>
        </w:numPr>
      </w:pPr>
      <w:r w:rsidRPr="00D1779C">
        <w:rPr>
          <w:b/>
          <w:bCs/>
        </w:rPr>
        <w:t>Ultra-Lite (Legacy / Tab 4)</w:t>
      </w:r>
    </w:p>
    <w:p w14:paraId="77549650" w14:textId="77777777" w:rsidR="00D1779C" w:rsidRPr="00D1779C" w:rsidRDefault="00D1779C" w:rsidP="00D1779C">
      <w:pPr>
        <w:numPr>
          <w:ilvl w:val="1"/>
          <w:numId w:val="18"/>
        </w:numPr>
      </w:pPr>
      <w:r w:rsidRPr="00D1779C">
        <w:t xml:space="preserve">2D avatar, native phone/SMS hand-offs only, thumbnails only; </w:t>
      </w:r>
      <w:r w:rsidRPr="00D1779C">
        <w:rPr>
          <w:b/>
          <w:bCs/>
        </w:rPr>
        <w:t>no built-in VOIP</w:t>
      </w:r>
    </w:p>
    <w:p w14:paraId="03177832" w14:textId="77777777" w:rsidR="00D1779C" w:rsidRPr="00D1779C" w:rsidRDefault="00D1779C" w:rsidP="00D1779C">
      <w:pPr>
        <w:numPr>
          <w:ilvl w:val="1"/>
          <w:numId w:val="18"/>
        </w:numPr>
      </w:pPr>
      <w:r w:rsidRPr="00D1779C">
        <w:t>LAN offload to desktop for heavy media; CSV/vCard contacts import if no API access</w:t>
      </w:r>
    </w:p>
    <w:p w14:paraId="366AD6D4" w14:textId="77777777" w:rsidR="00D1779C" w:rsidRPr="00D1779C" w:rsidRDefault="00D1779C" w:rsidP="00D1779C">
      <w:pPr>
        <w:numPr>
          <w:ilvl w:val="0"/>
          <w:numId w:val="18"/>
        </w:numPr>
      </w:pPr>
      <w:r w:rsidRPr="00D1779C">
        <w:rPr>
          <w:b/>
          <w:bCs/>
        </w:rPr>
        <w:t>Standard (Most phones/tablets/laptops)</w:t>
      </w:r>
    </w:p>
    <w:p w14:paraId="3BC0537E" w14:textId="77777777" w:rsidR="00D1779C" w:rsidRPr="00D1779C" w:rsidRDefault="00D1779C" w:rsidP="00D1779C">
      <w:pPr>
        <w:numPr>
          <w:ilvl w:val="1"/>
          <w:numId w:val="18"/>
        </w:numPr>
      </w:pPr>
      <w:r w:rsidRPr="00D1779C">
        <w:t>Optional WebRTC, light transforms locally; offload as needed</w:t>
      </w:r>
    </w:p>
    <w:p w14:paraId="5C4FD666" w14:textId="77777777" w:rsidR="00D1779C" w:rsidRPr="00D1779C" w:rsidRDefault="00D1779C" w:rsidP="00D1779C">
      <w:pPr>
        <w:numPr>
          <w:ilvl w:val="0"/>
          <w:numId w:val="18"/>
        </w:numPr>
      </w:pPr>
      <w:r w:rsidRPr="00D1779C">
        <w:rPr>
          <w:b/>
          <w:bCs/>
        </w:rPr>
        <w:t>Performance (Desktops/GPU)</w:t>
      </w:r>
    </w:p>
    <w:p w14:paraId="7DE0E7C9" w14:textId="77777777" w:rsidR="00D1779C" w:rsidRPr="00D1779C" w:rsidRDefault="00D1779C" w:rsidP="00D1779C">
      <w:pPr>
        <w:numPr>
          <w:ilvl w:val="1"/>
          <w:numId w:val="18"/>
        </w:numPr>
      </w:pPr>
      <w:r w:rsidRPr="00D1779C">
        <w:t>3D avatar, WebRTC + TURN, local heavy media (budgeted), continuous Voice Mode</w:t>
      </w:r>
    </w:p>
    <w:p w14:paraId="3828F6F7" w14:textId="77777777" w:rsidR="00D1779C" w:rsidRPr="00D1779C" w:rsidRDefault="00000000" w:rsidP="00D1779C">
      <w:r>
        <w:pict w14:anchorId="646B7945">
          <v:rect id="_x0000_i1036" style="width:0;height:1.5pt" o:hralign="center" o:hrstd="t" o:hr="t" fillcolor="#a0a0a0" stroked="f"/>
        </w:pict>
      </w:r>
    </w:p>
    <w:p w14:paraId="16973FC5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 xml:space="preserve">Phase Plan with Core File Mapping (no renames, reuse existing </w:t>
      </w:r>
      <w:proofErr w:type="spellStart"/>
      <w:r w:rsidRPr="00D1779C">
        <w:rPr>
          <w:b/>
          <w:bCs/>
        </w:rPr>
        <w:t>defs</w:t>
      </w:r>
      <w:proofErr w:type="spellEnd"/>
      <w:r w:rsidRPr="00D1779C">
        <w:rPr>
          <w:b/>
          <w:bCs/>
        </w:rPr>
        <w:t>)</w:t>
      </w:r>
    </w:p>
    <w:p w14:paraId="43761A78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1 — Master Menu &amp; Right-Rail</w:t>
      </w:r>
    </w:p>
    <w:p w14:paraId="24E24663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Navigation foundation, compact UI everywhere, reliable mobile accordion.</w:t>
      </w:r>
      <w:r w:rsidRPr="00D1779C">
        <w:br/>
      </w:r>
      <w:r w:rsidRPr="00D1779C">
        <w:rPr>
          <w:b/>
          <w:bCs/>
        </w:rPr>
        <w:t>Files:</w:t>
      </w:r>
    </w:p>
    <w:p w14:paraId="17B300CF" w14:textId="77777777" w:rsidR="00D1779C" w:rsidRPr="00D1779C" w:rsidRDefault="00D1779C" w:rsidP="00D1779C">
      <w:pPr>
        <w:numPr>
          <w:ilvl w:val="0"/>
          <w:numId w:val="19"/>
        </w:numPr>
      </w:pPr>
      <w:r w:rsidRPr="00D1779C">
        <w:t>Python: SarahMemoryGUI.py, SarahMemoryMain.py, SarahMemoryInitialization.py, SarahMemoryIntegration.py</w:t>
      </w:r>
    </w:p>
    <w:p w14:paraId="4932CB8F" w14:textId="77777777" w:rsidR="00D1779C" w:rsidRPr="00D1779C" w:rsidRDefault="00D1779C" w:rsidP="00D1779C">
      <w:pPr>
        <w:numPr>
          <w:ilvl w:val="0"/>
          <w:numId w:val="19"/>
        </w:numPr>
      </w:pPr>
      <w:r w:rsidRPr="00D1779C">
        <w:t>UI: app.js, SarahMemory.html, styles.css</w:t>
      </w:r>
      <w:r w:rsidRPr="00D1779C">
        <w:br/>
      </w:r>
      <w:r w:rsidRPr="00D1779C">
        <w:rPr>
          <w:b/>
          <w:bCs/>
        </w:rPr>
        <w:t>Work:</w:t>
      </w:r>
    </w:p>
    <w:p w14:paraId="3CB7F5EE" w14:textId="77777777" w:rsidR="00D1779C" w:rsidRPr="00D1779C" w:rsidRDefault="00D1779C" w:rsidP="00D1779C">
      <w:pPr>
        <w:numPr>
          <w:ilvl w:val="0"/>
          <w:numId w:val="19"/>
        </w:numPr>
      </w:pPr>
      <w:r w:rsidRPr="00D1779C">
        <w:t>Implement Master Menu shell, search bar, pinned quick actions bar</w:t>
      </w:r>
    </w:p>
    <w:p w14:paraId="78628226" w14:textId="77777777" w:rsidR="00D1779C" w:rsidRPr="00D1779C" w:rsidRDefault="00D1779C" w:rsidP="00D1779C">
      <w:pPr>
        <w:numPr>
          <w:ilvl w:val="0"/>
          <w:numId w:val="19"/>
        </w:numPr>
      </w:pPr>
      <w:r w:rsidRPr="00D1779C">
        <w:t>Wire menu tiles to existing sections (Contacts/Messenger/Keypad/Reminders)</w:t>
      </w:r>
    </w:p>
    <w:p w14:paraId="7627F213" w14:textId="77777777" w:rsidR="00D1779C" w:rsidRPr="00D1779C" w:rsidRDefault="00D1779C" w:rsidP="00D1779C">
      <w:pPr>
        <w:numPr>
          <w:ilvl w:val="0"/>
          <w:numId w:val="19"/>
        </w:numPr>
      </w:pPr>
      <w:r w:rsidRPr="00D1779C">
        <w:t>Persist open/closed state and pinned section</w:t>
      </w:r>
    </w:p>
    <w:p w14:paraId="757EAFEC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2 — Beginner/Advanced Modes &amp; Pro Shortcuts</w:t>
      </w:r>
    </w:p>
    <w:p w14:paraId="182FD5AA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Progressive disclosure without scaring beginners; speed for power users.</w:t>
      </w:r>
      <w:r w:rsidRPr="00D1779C">
        <w:br/>
      </w:r>
      <w:r w:rsidRPr="00D1779C">
        <w:rPr>
          <w:b/>
          <w:bCs/>
        </w:rPr>
        <w:t>Files:</w:t>
      </w:r>
    </w:p>
    <w:p w14:paraId="7E24A801" w14:textId="77777777" w:rsidR="00D1779C" w:rsidRPr="00D1779C" w:rsidRDefault="00D1779C" w:rsidP="00D1779C">
      <w:pPr>
        <w:numPr>
          <w:ilvl w:val="0"/>
          <w:numId w:val="20"/>
        </w:numPr>
      </w:pPr>
      <w:r w:rsidRPr="00D1779C">
        <w:t>Python: SarahMemoryGUI.py, SarahMemoryIntegration.py, SarahMemoryPersonality.py</w:t>
      </w:r>
    </w:p>
    <w:p w14:paraId="5F4E38FB" w14:textId="77777777" w:rsidR="00D1779C" w:rsidRPr="00D1779C" w:rsidRDefault="00D1779C" w:rsidP="00D1779C">
      <w:pPr>
        <w:numPr>
          <w:ilvl w:val="0"/>
          <w:numId w:val="20"/>
        </w:numPr>
      </w:pPr>
      <w:r w:rsidRPr="00D1779C">
        <w:t>UI: app.js</w:t>
      </w:r>
      <w:r w:rsidRPr="00D1779C">
        <w:br/>
      </w:r>
      <w:r w:rsidRPr="00D1779C">
        <w:rPr>
          <w:b/>
          <w:bCs/>
        </w:rPr>
        <w:t>Work:</w:t>
      </w:r>
    </w:p>
    <w:p w14:paraId="56ECD085" w14:textId="77777777" w:rsidR="00D1779C" w:rsidRPr="00D1779C" w:rsidRDefault="00D1779C" w:rsidP="00D1779C">
      <w:pPr>
        <w:numPr>
          <w:ilvl w:val="0"/>
          <w:numId w:val="20"/>
        </w:numPr>
      </w:pPr>
      <w:r w:rsidRPr="00D1779C">
        <w:t>Mode toggle (Beginner/Advanced) + local persistence</w:t>
      </w:r>
    </w:p>
    <w:p w14:paraId="56086844" w14:textId="77777777" w:rsidR="00D1779C" w:rsidRPr="00D1779C" w:rsidRDefault="00D1779C" w:rsidP="00D1779C">
      <w:pPr>
        <w:numPr>
          <w:ilvl w:val="0"/>
          <w:numId w:val="20"/>
        </w:numPr>
      </w:pPr>
      <w:r w:rsidRPr="00D1779C">
        <w:t>Keyboard shortcuts (C/M/A/R/F); long-press context menus; header pinning</w:t>
      </w:r>
    </w:p>
    <w:p w14:paraId="1B94CC67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3 — Telephony/VoIP &amp; Messenger Integration</w:t>
      </w:r>
    </w:p>
    <w:p w14:paraId="36723AC6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Canonical phone/IP flows + unified history + missed badges.</w:t>
      </w:r>
      <w:r w:rsidRPr="00D1779C">
        <w:br/>
      </w:r>
      <w:r w:rsidRPr="00D1779C">
        <w:rPr>
          <w:b/>
          <w:bCs/>
        </w:rPr>
        <w:t>Files:</w:t>
      </w:r>
    </w:p>
    <w:p w14:paraId="57458FFA" w14:textId="77777777" w:rsidR="00D1779C" w:rsidRPr="00D1779C" w:rsidRDefault="00D1779C" w:rsidP="00D1779C">
      <w:pPr>
        <w:numPr>
          <w:ilvl w:val="0"/>
          <w:numId w:val="21"/>
        </w:numPr>
      </w:pPr>
      <w:r w:rsidRPr="00D1779C">
        <w:t>Python: SarahMemoryNetwork.py, SarahMemoryAPI.py, SarahMemoryIntegration.py, SarahMemoryVoice.py</w:t>
      </w:r>
    </w:p>
    <w:p w14:paraId="22B13FB1" w14:textId="77777777" w:rsidR="00D1779C" w:rsidRPr="00D1779C" w:rsidRDefault="00D1779C" w:rsidP="00D1779C">
      <w:pPr>
        <w:numPr>
          <w:ilvl w:val="0"/>
          <w:numId w:val="21"/>
        </w:numPr>
      </w:pPr>
      <w:r w:rsidRPr="00D1779C">
        <w:t>UI: app.js</w:t>
      </w:r>
      <w:r w:rsidRPr="00D1779C">
        <w:br/>
      </w:r>
      <w:r w:rsidRPr="00D1779C">
        <w:rPr>
          <w:b/>
          <w:bCs/>
        </w:rPr>
        <w:t>Work:</w:t>
      </w:r>
    </w:p>
    <w:p w14:paraId="04E522ED" w14:textId="77777777" w:rsidR="00D1779C" w:rsidRPr="00D1779C" w:rsidRDefault="00D1779C" w:rsidP="00D1779C">
      <w:pPr>
        <w:numPr>
          <w:ilvl w:val="0"/>
          <w:numId w:val="21"/>
        </w:numPr>
      </w:pPr>
      <w:r w:rsidRPr="00D1779C">
        <w:t xml:space="preserve">SIP/WebRTC adapter with TURN/STUN config; </w:t>
      </w:r>
      <w:proofErr w:type="spellStart"/>
      <w:r w:rsidRPr="00D1779C">
        <w:t>tel</w:t>
      </w:r>
      <w:proofErr w:type="spellEnd"/>
      <w:r w:rsidRPr="00D1779C">
        <w:t>:/</w:t>
      </w:r>
      <w:proofErr w:type="spellStart"/>
      <w:r w:rsidRPr="00D1779C">
        <w:t>sms</w:t>
      </w:r>
      <w:proofErr w:type="spellEnd"/>
      <w:r w:rsidRPr="00D1779C">
        <w:t>: hand-offs default on mobile</w:t>
      </w:r>
    </w:p>
    <w:p w14:paraId="6579855C" w14:textId="77777777" w:rsidR="00D1779C" w:rsidRPr="00D1779C" w:rsidRDefault="00D1779C" w:rsidP="00D1779C">
      <w:pPr>
        <w:numPr>
          <w:ilvl w:val="0"/>
          <w:numId w:val="21"/>
        </w:numPr>
      </w:pPr>
      <w:r w:rsidRPr="00D1779C">
        <w:t>Inbound toast + auto-expand; accept/decline; DTMF keypad always available</w:t>
      </w:r>
    </w:p>
    <w:p w14:paraId="01FDFB29" w14:textId="77777777" w:rsidR="00D1779C" w:rsidRPr="00D1779C" w:rsidRDefault="00D1779C" w:rsidP="00D1779C">
      <w:pPr>
        <w:numPr>
          <w:ilvl w:val="0"/>
          <w:numId w:val="21"/>
        </w:numPr>
      </w:pPr>
      <w:r w:rsidRPr="00D1779C">
        <w:t xml:space="preserve">History model; redial from Messenger; </w:t>
      </w:r>
      <w:r w:rsidRPr="00D1779C">
        <w:rPr>
          <w:b/>
          <w:bCs/>
        </w:rPr>
        <w:t>missed-call badges</w:t>
      </w:r>
      <w:r w:rsidRPr="00D1779C">
        <w:t xml:space="preserve"> rollout</w:t>
      </w:r>
    </w:p>
    <w:p w14:paraId="0798F41E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4 — Avatar Panel &amp; Media Pipeline</w:t>
      </w:r>
    </w:p>
    <w:p w14:paraId="11D9DA6D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Non-destructive creative suite with budget governance + offload.</w:t>
      </w:r>
      <w:r w:rsidRPr="00D1779C">
        <w:br/>
      </w:r>
      <w:r w:rsidRPr="00D1779C">
        <w:rPr>
          <w:b/>
          <w:bCs/>
        </w:rPr>
        <w:t>Files:</w:t>
      </w:r>
    </w:p>
    <w:p w14:paraId="6D9D428E" w14:textId="77777777" w:rsidR="00D1779C" w:rsidRPr="00D1779C" w:rsidRDefault="00D1779C" w:rsidP="00D1779C">
      <w:pPr>
        <w:numPr>
          <w:ilvl w:val="0"/>
          <w:numId w:val="22"/>
        </w:numPr>
      </w:pPr>
      <w:r w:rsidRPr="00D1779C">
        <w:t>Python: SarahMemoryGUI.py, SarahMemoryVoice.py, SarahMemoryIntegration.py, SarahMemoryAdaptive.py, SarahMemoryOptimization.py</w:t>
      </w:r>
    </w:p>
    <w:p w14:paraId="450F30AB" w14:textId="77777777" w:rsidR="00D1779C" w:rsidRPr="00D1779C" w:rsidRDefault="00D1779C" w:rsidP="00D1779C">
      <w:pPr>
        <w:numPr>
          <w:ilvl w:val="0"/>
          <w:numId w:val="22"/>
        </w:numPr>
      </w:pPr>
      <w:r w:rsidRPr="00D1779C">
        <w:t>UI: app.js</w:t>
      </w:r>
      <w:r w:rsidRPr="00D1779C">
        <w:br/>
      </w:r>
      <w:r w:rsidRPr="00D1779C">
        <w:rPr>
          <w:b/>
          <w:bCs/>
        </w:rPr>
        <w:t>Work:</w:t>
      </w:r>
    </w:p>
    <w:p w14:paraId="72CAE1B7" w14:textId="77777777" w:rsidR="00D1779C" w:rsidRPr="00D1779C" w:rsidRDefault="00D1779C" w:rsidP="00D1779C">
      <w:pPr>
        <w:numPr>
          <w:ilvl w:val="0"/>
          <w:numId w:val="22"/>
        </w:numPr>
      </w:pPr>
      <w:r w:rsidRPr="00D1779C">
        <w:t>Avatar modes (2D → Unity → Unreal); budget governor integration</w:t>
      </w:r>
    </w:p>
    <w:p w14:paraId="6C422243" w14:textId="77777777" w:rsidR="00D1779C" w:rsidRPr="00D1779C" w:rsidRDefault="00D1779C" w:rsidP="00D1779C">
      <w:pPr>
        <w:numPr>
          <w:ilvl w:val="0"/>
          <w:numId w:val="22"/>
        </w:numPr>
      </w:pPr>
      <w:r w:rsidRPr="00D1779C">
        <w:t>Sandbox/outputs/sidecars enforced; Gallery modal; File Manager collapsible</w:t>
      </w:r>
    </w:p>
    <w:p w14:paraId="40295D0D" w14:textId="77777777" w:rsidR="00D1779C" w:rsidRPr="00D1779C" w:rsidRDefault="00D1779C" w:rsidP="00D1779C">
      <w:pPr>
        <w:numPr>
          <w:ilvl w:val="0"/>
          <w:numId w:val="22"/>
        </w:numPr>
      </w:pPr>
      <w:r w:rsidRPr="00D1779C">
        <w:t>LAN offload via SarahMemoryNetwork.py (micro-packages)</w:t>
      </w:r>
    </w:p>
    <w:p w14:paraId="0DE3872E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5 — State, Sync, Telemetry, Security</w:t>
      </w:r>
    </w:p>
    <w:p w14:paraId="6CC59FD0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Durable state, privacy-safe analytics, and secret handling.</w:t>
      </w:r>
      <w:r w:rsidRPr="00D1779C">
        <w:br/>
      </w:r>
      <w:r w:rsidRPr="00D1779C">
        <w:rPr>
          <w:b/>
          <w:bCs/>
        </w:rPr>
        <w:t>Files:</w:t>
      </w:r>
    </w:p>
    <w:p w14:paraId="7490DFED" w14:textId="77777777" w:rsidR="00D1779C" w:rsidRPr="00D1779C" w:rsidRDefault="00D1779C" w:rsidP="00D1779C">
      <w:pPr>
        <w:numPr>
          <w:ilvl w:val="0"/>
          <w:numId w:val="23"/>
        </w:numPr>
      </w:pPr>
      <w:r w:rsidRPr="00D1779C">
        <w:t>Python: SarahMemoryDatabase.py, SarahMemoryMigrations.py, SarahMemoryDiagnostics.py, SarahMemoryAPI.py, SarahMemoryNetwork.py</w:t>
      </w:r>
      <w:r w:rsidRPr="00D1779C">
        <w:br/>
      </w:r>
      <w:r w:rsidRPr="00D1779C">
        <w:rPr>
          <w:b/>
          <w:bCs/>
        </w:rPr>
        <w:t>Work:</w:t>
      </w:r>
    </w:p>
    <w:p w14:paraId="74EB808E" w14:textId="77777777" w:rsidR="00D1779C" w:rsidRPr="00D1779C" w:rsidRDefault="00D1779C" w:rsidP="00D1779C">
      <w:pPr>
        <w:numPr>
          <w:ilvl w:val="0"/>
          <w:numId w:val="23"/>
        </w:numPr>
      </w:pPr>
      <w:r w:rsidRPr="00D1779C">
        <w:t>Persist contacts/history/reminders; migrations for new tables</w:t>
      </w:r>
    </w:p>
    <w:p w14:paraId="09AFB25D" w14:textId="77777777" w:rsidR="00D1779C" w:rsidRPr="00D1779C" w:rsidRDefault="00D1779C" w:rsidP="00D1779C">
      <w:pPr>
        <w:numPr>
          <w:ilvl w:val="0"/>
          <w:numId w:val="23"/>
        </w:numPr>
      </w:pPr>
      <w:r w:rsidRPr="00D1779C">
        <w:t>Telemetry ring buffer with masked fields; export flow</w:t>
      </w:r>
    </w:p>
    <w:p w14:paraId="345A471E" w14:textId="77777777" w:rsidR="00D1779C" w:rsidRPr="00D1779C" w:rsidRDefault="00D1779C" w:rsidP="00D1779C">
      <w:pPr>
        <w:numPr>
          <w:ilvl w:val="0"/>
          <w:numId w:val="23"/>
        </w:numPr>
      </w:pPr>
      <w:r w:rsidRPr="00D1779C">
        <w:t>API Key Vault: encrypt with PIN; redaction path; masked UI display</w:t>
      </w:r>
    </w:p>
    <w:p w14:paraId="06671F9F" w14:textId="77777777" w:rsidR="00D1779C" w:rsidRPr="00D1779C" w:rsidRDefault="00D1779C" w:rsidP="00D1779C">
      <w:pPr>
        <w:numPr>
          <w:ilvl w:val="0"/>
          <w:numId w:val="23"/>
        </w:numPr>
      </w:pPr>
      <w:r w:rsidRPr="00D1779C">
        <w:t>Dial rate-limits + backoff</w:t>
      </w:r>
    </w:p>
    <w:p w14:paraId="3D34C272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Phase 6 — Themes &amp; Module System</w:t>
      </w:r>
    </w:p>
    <w:p w14:paraId="2C146549" w14:textId="77777777" w:rsidR="00D1779C" w:rsidRPr="00D1779C" w:rsidRDefault="00D1779C" w:rsidP="00D1779C">
      <w:r w:rsidRPr="00D1779C">
        <w:rPr>
          <w:b/>
          <w:bCs/>
        </w:rPr>
        <w:t>Goal:</w:t>
      </w:r>
      <w:r w:rsidRPr="00D1779C">
        <w:t xml:space="preserve"> User-created themes and plug-in modules without breaking core.</w:t>
      </w:r>
      <w:r w:rsidRPr="00D1779C">
        <w:br/>
      </w:r>
      <w:r w:rsidRPr="00D1779C">
        <w:rPr>
          <w:b/>
          <w:bCs/>
        </w:rPr>
        <w:t>Files:</w:t>
      </w:r>
    </w:p>
    <w:p w14:paraId="257E5B24" w14:textId="77777777" w:rsidR="00D1779C" w:rsidRPr="00D1779C" w:rsidRDefault="00D1779C" w:rsidP="00D1779C">
      <w:pPr>
        <w:numPr>
          <w:ilvl w:val="0"/>
          <w:numId w:val="24"/>
        </w:numPr>
      </w:pPr>
      <w:r w:rsidRPr="00D1779C">
        <w:t>Python: SarahMemoryGUI.py, SarahMemoryIntegration.py</w:t>
      </w:r>
    </w:p>
    <w:p w14:paraId="7B7B41B3" w14:textId="77777777" w:rsidR="00D1779C" w:rsidRPr="00D1779C" w:rsidRDefault="00D1779C" w:rsidP="00D1779C">
      <w:pPr>
        <w:numPr>
          <w:ilvl w:val="0"/>
          <w:numId w:val="24"/>
        </w:numPr>
      </w:pPr>
      <w:r w:rsidRPr="00D1779C">
        <w:t>UI: app.js</w:t>
      </w:r>
      <w:r w:rsidRPr="00D1779C">
        <w:br/>
      </w:r>
      <w:r w:rsidRPr="00D1779C">
        <w:rPr>
          <w:b/>
          <w:bCs/>
        </w:rPr>
        <w:t>Work:</w:t>
      </w:r>
    </w:p>
    <w:p w14:paraId="42947720" w14:textId="77777777" w:rsidR="00D1779C" w:rsidRPr="00D1779C" w:rsidRDefault="00D1779C" w:rsidP="00D1779C">
      <w:pPr>
        <w:numPr>
          <w:ilvl w:val="0"/>
          <w:numId w:val="24"/>
        </w:numPr>
      </w:pPr>
      <w:r w:rsidRPr="00D1779C">
        <w:t>Theme loader + live preview; module manifest registry</w:t>
      </w:r>
    </w:p>
    <w:p w14:paraId="54AACD48" w14:textId="77777777" w:rsidR="00D1779C" w:rsidRPr="00D1779C" w:rsidRDefault="00D1779C" w:rsidP="00D1779C">
      <w:pPr>
        <w:numPr>
          <w:ilvl w:val="0"/>
          <w:numId w:val="24"/>
        </w:numPr>
      </w:pPr>
      <w:r w:rsidRPr="00D1779C">
        <w:t>Master Menu auto-registers new module entries</w:t>
      </w:r>
    </w:p>
    <w:p w14:paraId="37922803" w14:textId="77777777" w:rsidR="00D1779C" w:rsidRPr="00D1779C" w:rsidRDefault="00000000" w:rsidP="00D1779C">
      <w:r>
        <w:pict w14:anchorId="0A183AF7">
          <v:rect id="_x0000_i1037" style="width:0;height:1.5pt" o:hralign="center" o:hrstd="t" o:hr="t" fillcolor="#a0a0a0" stroked="f"/>
        </w:pict>
      </w:r>
    </w:p>
    <w:p w14:paraId="1AF415A5" w14:textId="77777777" w:rsidR="00D1779C" w:rsidRPr="00D1779C" w:rsidRDefault="00000000" w:rsidP="00D1779C">
      <w:r>
        <w:pict w14:anchorId="5E9AC29C">
          <v:rect id="_x0000_i1038" style="width:0;height:1.5pt" o:hralign="center" o:hrstd="t" o:hr="t" fillcolor="#a0a0a0" stroked="f"/>
        </w:pict>
      </w:r>
    </w:p>
    <w:p w14:paraId="2F846B94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Next and How</w:t>
      </w:r>
    </w:p>
    <w:p w14:paraId="061FE436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Unified History + Missed-Call Badges</w:t>
      </w:r>
    </w:p>
    <w:p w14:paraId="10829E1F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DB tables: </w:t>
      </w:r>
      <w:proofErr w:type="spellStart"/>
      <w:r w:rsidRPr="00D1779C">
        <w:t>call_</w:t>
      </w:r>
      <w:proofErr w:type="gramStart"/>
      <w:r w:rsidRPr="00D1779C">
        <w:t>history</w:t>
      </w:r>
      <w:proofErr w:type="spellEnd"/>
      <w:r w:rsidRPr="00D1779C">
        <w:t>(</w:t>
      </w:r>
      <w:proofErr w:type="gramEnd"/>
      <w:r w:rsidRPr="00D1779C">
        <w:t xml:space="preserve">id, </w:t>
      </w:r>
      <w:proofErr w:type="spellStart"/>
      <w:r w:rsidRPr="00D1779C">
        <w:t>peer_hash</w:t>
      </w:r>
      <w:proofErr w:type="spellEnd"/>
      <w:r w:rsidRPr="00D1779C">
        <w:t xml:space="preserve">, route, </w:t>
      </w:r>
      <w:proofErr w:type="spellStart"/>
      <w:r w:rsidRPr="00D1779C">
        <w:t>ts_start</w:t>
      </w:r>
      <w:proofErr w:type="spellEnd"/>
      <w:r w:rsidRPr="00D1779C">
        <w:t xml:space="preserve">, </w:t>
      </w:r>
      <w:proofErr w:type="spellStart"/>
      <w:r w:rsidRPr="00D1779C">
        <w:t>ts_end</w:t>
      </w:r>
      <w:proofErr w:type="spellEnd"/>
      <w:r w:rsidRPr="00D1779C">
        <w:t>, outcome, meta)</w:t>
      </w:r>
    </w:p>
    <w:p w14:paraId="7DF8CF12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UI: Messenger top “</w:t>
      </w:r>
      <w:proofErr w:type="spellStart"/>
      <w:r w:rsidRPr="00D1779C">
        <w:t>Recents</w:t>
      </w:r>
      <w:proofErr w:type="spellEnd"/>
      <w:r w:rsidRPr="00D1779C">
        <w:t>”; red badge count per contact; tap = redial</w:t>
      </w:r>
    </w:p>
    <w:p w14:paraId="4D2CCE23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Bridge: Integration method </w:t>
      </w:r>
      <w:proofErr w:type="spellStart"/>
      <w:r w:rsidRPr="00D1779C">
        <w:t>add_history_entry</w:t>
      </w:r>
      <w:proofErr w:type="spellEnd"/>
      <w:r w:rsidRPr="00D1779C">
        <w:t xml:space="preserve">, </w:t>
      </w:r>
      <w:proofErr w:type="spellStart"/>
      <w:r w:rsidRPr="00D1779C">
        <w:t>get_recent_history</w:t>
      </w:r>
      <w:proofErr w:type="spellEnd"/>
      <w:r w:rsidRPr="00D1779C">
        <w:t>(limit)</w:t>
      </w:r>
    </w:p>
    <w:p w14:paraId="4AED046F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SIP/WebRTC Adapter</w:t>
      </w:r>
    </w:p>
    <w:p w14:paraId="01CFE980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Network selects </w:t>
      </w:r>
      <w:r w:rsidRPr="00D1779C">
        <w:rPr>
          <w:b/>
          <w:bCs/>
        </w:rPr>
        <w:t>Native hand-off</w:t>
      </w:r>
      <w:r w:rsidRPr="00D1779C">
        <w:t xml:space="preserve"> (</w:t>
      </w:r>
      <w:proofErr w:type="spellStart"/>
      <w:r w:rsidRPr="00D1779C">
        <w:t>tel</w:t>
      </w:r>
      <w:proofErr w:type="spellEnd"/>
      <w:r w:rsidRPr="00D1779C">
        <w:t>/</w:t>
      </w:r>
      <w:proofErr w:type="spellStart"/>
      <w:r w:rsidRPr="00D1779C">
        <w:t>sms</w:t>
      </w:r>
      <w:proofErr w:type="spellEnd"/>
      <w:r w:rsidRPr="00D1779C">
        <w:t xml:space="preserve">) or </w:t>
      </w:r>
      <w:r w:rsidRPr="00D1779C">
        <w:rPr>
          <w:b/>
          <w:bCs/>
        </w:rPr>
        <w:t>SIP/WebRTC</w:t>
      </w:r>
      <w:r w:rsidRPr="00D1779C">
        <w:t xml:space="preserve"> based on profile and input</w:t>
      </w:r>
    </w:p>
    <w:p w14:paraId="203D7871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Settings: TURN/STUN servers; codec </w:t>
      </w:r>
      <w:proofErr w:type="spellStart"/>
      <w:r w:rsidRPr="00D1779C">
        <w:t>prefs</w:t>
      </w:r>
      <w:proofErr w:type="spellEnd"/>
      <w:r w:rsidRPr="00D1779C">
        <w:t>; bandwidth limits</w:t>
      </w:r>
    </w:p>
    <w:p w14:paraId="71424F95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UI: toast on inbound; call controls (mute, cam, hangup)</w:t>
      </w:r>
    </w:p>
    <w:p w14:paraId="17F3F161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Key Vault UX</w:t>
      </w:r>
    </w:p>
    <w:p w14:paraId="047FDF99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Vault table encrypted with user PIN; never logs/echoes secrets</w:t>
      </w:r>
    </w:p>
    <w:p w14:paraId="38B19D64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UI: add SIP credentials/provider; reveal-on-hold tap with warning</w:t>
      </w:r>
    </w:p>
    <w:p w14:paraId="10EFD0A2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Integration: </w:t>
      </w:r>
      <w:proofErr w:type="spellStart"/>
      <w:r w:rsidRPr="00D1779C">
        <w:t>get_secret</w:t>
      </w:r>
      <w:proofErr w:type="spellEnd"/>
      <w:r w:rsidRPr="00D1779C">
        <w:t xml:space="preserve">(key), </w:t>
      </w:r>
      <w:proofErr w:type="spellStart"/>
      <w:r w:rsidRPr="00D1779C">
        <w:t>set_secret</w:t>
      </w:r>
      <w:proofErr w:type="spellEnd"/>
      <w:r w:rsidRPr="00D1779C">
        <w:t>(</w:t>
      </w:r>
      <w:proofErr w:type="spellStart"/>
      <w:proofErr w:type="gramStart"/>
      <w:r w:rsidRPr="00D1779C">
        <w:t>key,val</w:t>
      </w:r>
      <w:proofErr w:type="spellEnd"/>
      <w:proofErr w:type="gramEnd"/>
      <w:r w:rsidRPr="00D1779C">
        <w:t>), redacted logging</w:t>
      </w:r>
    </w:p>
    <w:p w14:paraId="5B239F61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Telemetry (privacy-safe)</w:t>
      </w:r>
    </w:p>
    <w:p w14:paraId="00A645DA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Ring buffer files with masked peer/IP; export as CSV/JSON</w:t>
      </w:r>
    </w:p>
    <w:p w14:paraId="05D2681B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UI: Settings → Diagnostics → Export logs; Dev Mode toggle</w:t>
      </w:r>
    </w:p>
    <w:p w14:paraId="73F09837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Diagnostics adds helpers; API exposes limited read endpoints</w:t>
      </w:r>
    </w:p>
    <w:p w14:paraId="700C7B75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Avatar Panel + Media Pipeline</w:t>
      </w:r>
    </w:p>
    <w:p w14:paraId="29E933A9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UI: Avatar tab + Action Dock; File Manager collapsible; Gallery modal</w:t>
      </w:r>
    </w:p>
    <w:p w14:paraId="726FB37B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Sandbox workflow: copy original → edit → export + sidecar</w:t>
      </w:r>
    </w:p>
    <w:p w14:paraId="424574C3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Offload: Network sends micro-packages; returns outputs/sidecars</w:t>
      </w:r>
    </w:p>
    <w:p w14:paraId="7D9D3913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Master Menu (Beginner/Advanced, Shortcuts, Pinning)</w:t>
      </w:r>
    </w:p>
    <w:p w14:paraId="13A37EBF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UI shell (Ctrl+/; FAB on mobile); search-first; pinned quick actions</w:t>
      </w:r>
    </w:p>
    <w:p w14:paraId="02422E25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Mode toggle persisted; Pro shortcuts: C/M/A/R/F</w:t>
      </w:r>
    </w:p>
    <w:p w14:paraId="3FF1033B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GUI routes menu actions; Integration exposes unified action dispatcher</w:t>
      </w:r>
    </w:p>
    <w:p w14:paraId="1C15B459" w14:textId="77777777" w:rsidR="00D1779C" w:rsidRPr="00D1779C" w:rsidRDefault="00D1779C" w:rsidP="00D1779C">
      <w:pPr>
        <w:numPr>
          <w:ilvl w:val="0"/>
          <w:numId w:val="27"/>
        </w:numPr>
      </w:pPr>
      <w:r w:rsidRPr="00D1779C">
        <w:rPr>
          <w:b/>
          <w:bCs/>
        </w:rPr>
        <w:t>Themes/Modules</w:t>
      </w:r>
    </w:p>
    <w:p w14:paraId="07B47082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>Theme JSON schema; live preview; user-imported themes</w:t>
      </w:r>
    </w:p>
    <w:p w14:paraId="304CEB37" w14:textId="77777777" w:rsidR="00D1779C" w:rsidRPr="00D1779C" w:rsidRDefault="00D1779C" w:rsidP="00D1779C">
      <w:pPr>
        <w:numPr>
          <w:ilvl w:val="1"/>
          <w:numId w:val="27"/>
        </w:numPr>
      </w:pPr>
      <w:r w:rsidRPr="00D1779C">
        <w:t xml:space="preserve">Module manifest: </w:t>
      </w:r>
      <w:proofErr w:type="spellStart"/>
      <w:proofErr w:type="gramStart"/>
      <w:r w:rsidRPr="00D1779C">
        <w:t>modules.register</w:t>
      </w:r>
      <w:proofErr w:type="spellEnd"/>
      <w:proofErr w:type="gramEnd"/>
      <w:r w:rsidRPr="00D1779C">
        <w:t>({</w:t>
      </w:r>
      <w:proofErr w:type="spellStart"/>
      <w:r w:rsidRPr="00D1779C">
        <w:t>id,label,icon,actions</w:t>
      </w:r>
      <w:proofErr w:type="spellEnd"/>
      <w:r w:rsidRPr="00D1779C">
        <w:t>}) → Master Menu entries</w:t>
      </w:r>
    </w:p>
    <w:p w14:paraId="11E87B78" w14:textId="77777777" w:rsidR="00D1779C" w:rsidRPr="00D1779C" w:rsidRDefault="00000000" w:rsidP="00D1779C">
      <w:r>
        <w:pict w14:anchorId="7228D34E">
          <v:rect id="_x0000_i1039" style="width:0;height:1.5pt" o:hralign="center" o:hrstd="t" o:hr="t" fillcolor="#a0a0a0" stroked="f"/>
        </w:pict>
      </w:r>
    </w:p>
    <w:p w14:paraId="1ED55FF2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Flowcharts (text)</w:t>
      </w:r>
    </w:p>
    <w:p w14:paraId="7ACE86F9" w14:textId="77777777" w:rsidR="00D1779C" w:rsidRPr="00D1779C" w:rsidRDefault="00D1779C" w:rsidP="00D1779C">
      <w:r w:rsidRPr="00D1779C">
        <w:rPr>
          <w:b/>
          <w:bCs/>
        </w:rPr>
        <w:t>Outbound Call (Phone vs IP)</w:t>
      </w:r>
    </w:p>
    <w:p w14:paraId="601D0A46" w14:textId="77777777" w:rsidR="00D1779C" w:rsidRPr="00D1779C" w:rsidRDefault="00D1779C" w:rsidP="00D1779C">
      <w:pPr>
        <w:numPr>
          <w:ilvl w:val="0"/>
          <w:numId w:val="28"/>
        </w:numPr>
      </w:pPr>
      <w:r w:rsidRPr="00D1779C">
        <w:t>Dial or select contact → Call/Video</w:t>
      </w:r>
    </w:p>
    <w:p w14:paraId="551FF72B" w14:textId="77777777" w:rsidR="00D1779C" w:rsidRPr="00D1779C" w:rsidRDefault="00D1779C" w:rsidP="00D1779C">
      <w:pPr>
        <w:numPr>
          <w:ilvl w:val="0"/>
          <w:numId w:val="28"/>
        </w:numPr>
      </w:pPr>
      <w:r w:rsidRPr="00D1779C">
        <w:t xml:space="preserve">Route: Phone → </w:t>
      </w:r>
      <w:proofErr w:type="spellStart"/>
      <w:r w:rsidRPr="00D1779C">
        <w:t>tel</w:t>
      </w:r>
      <w:proofErr w:type="spellEnd"/>
      <w:r w:rsidRPr="00D1779C">
        <w:t>:/SIP trunk | IP/SIP → WebRTC</w:t>
      </w:r>
    </w:p>
    <w:p w14:paraId="465A215C" w14:textId="77777777" w:rsidR="00D1779C" w:rsidRPr="00D1779C" w:rsidRDefault="00D1779C" w:rsidP="00D1779C">
      <w:pPr>
        <w:numPr>
          <w:ilvl w:val="0"/>
          <w:numId w:val="28"/>
        </w:numPr>
      </w:pPr>
      <w:r w:rsidRPr="00D1779C">
        <w:t>Connecting; show preview (video)</w:t>
      </w:r>
    </w:p>
    <w:p w14:paraId="0ABEA01D" w14:textId="77777777" w:rsidR="00D1779C" w:rsidRPr="00D1779C" w:rsidRDefault="00D1779C" w:rsidP="00D1779C">
      <w:pPr>
        <w:numPr>
          <w:ilvl w:val="0"/>
          <w:numId w:val="28"/>
        </w:numPr>
      </w:pPr>
      <w:r w:rsidRPr="00D1779C">
        <w:t>Connected; status; keypad DTMF</w:t>
      </w:r>
    </w:p>
    <w:p w14:paraId="4E113C45" w14:textId="77777777" w:rsidR="00D1779C" w:rsidRPr="00D1779C" w:rsidRDefault="00D1779C" w:rsidP="00D1779C">
      <w:pPr>
        <w:numPr>
          <w:ilvl w:val="0"/>
          <w:numId w:val="28"/>
        </w:numPr>
      </w:pPr>
      <w:r w:rsidRPr="00D1779C">
        <w:t>End; summary; history write</w:t>
      </w:r>
    </w:p>
    <w:p w14:paraId="064204B4" w14:textId="77777777" w:rsidR="00D1779C" w:rsidRPr="00D1779C" w:rsidRDefault="00D1779C" w:rsidP="00D1779C">
      <w:r w:rsidRPr="00D1779C">
        <w:rPr>
          <w:b/>
          <w:bCs/>
        </w:rPr>
        <w:t>Inbound Call Surface</w:t>
      </w:r>
    </w:p>
    <w:p w14:paraId="2DBB1481" w14:textId="77777777" w:rsidR="00D1779C" w:rsidRPr="00D1779C" w:rsidRDefault="00D1779C" w:rsidP="00D1779C">
      <w:pPr>
        <w:numPr>
          <w:ilvl w:val="0"/>
          <w:numId w:val="29"/>
        </w:numPr>
      </w:pPr>
      <w:r w:rsidRPr="00D1779C">
        <w:t>Network event → Toast (Answer/Decline/Msg)</w:t>
      </w:r>
    </w:p>
    <w:p w14:paraId="7D0E6BA8" w14:textId="77777777" w:rsidR="00D1779C" w:rsidRPr="00D1779C" w:rsidRDefault="00D1779C" w:rsidP="00D1779C">
      <w:pPr>
        <w:numPr>
          <w:ilvl w:val="0"/>
          <w:numId w:val="29"/>
        </w:numPr>
      </w:pPr>
      <w:r w:rsidRPr="00D1779C">
        <w:t>Auto-expand Keypad/Messenger</w:t>
      </w:r>
    </w:p>
    <w:p w14:paraId="2D450138" w14:textId="77777777" w:rsidR="00D1779C" w:rsidRPr="00D1779C" w:rsidRDefault="00D1779C" w:rsidP="00D1779C">
      <w:pPr>
        <w:numPr>
          <w:ilvl w:val="0"/>
          <w:numId w:val="29"/>
        </w:numPr>
      </w:pPr>
      <w:r w:rsidRPr="00D1779C">
        <w:t>On Accept → mic/cam prompt if needed</w:t>
      </w:r>
    </w:p>
    <w:p w14:paraId="4B4C9E7B" w14:textId="77777777" w:rsidR="00D1779C" w:rsidRPr="00D1779C" w:rsidRDefault="00D1779C" w:rsidP="00D1779C">
      <w:pPr>
        <w:numPr>
          <w:ilvl w:val="0"/>
          <w:numId w:val="29"/>
        </w:numPr>
      </w:pPr>
      <w:r w:rsidRPr="00D1779C">
        <w:t>On Decline/timeout → Missed badge; history write</w:t>
      </w:r>
    </w:p>
    <w:p w14:paraId="5568A60E" w14:textId="77777777" w:rsidR="00D1779C" w:rsidRPr="00D1779C" w:rsidRDefault="00D1779C" w:rsidP="00D1779C">
      <w:r w:rsidRPr="00D1779C">
        <w:rPr>
          <w:b/>
          <w:bCs/>
        </w:rPr>
        <w:t>Avatar Task Lifecycle</w:t>
      </w:r>
    </w:p>
    <w:p w14:paraId="2AB74AF8" w14:textId="77777777" w:rsidR="00D1779C" w:rsidRPr="00D1779C" w:rsidRDefault="00D1779C" w:rsidP="00D1779C">
      <w:pPr>
        <w:numPr>
          <w:ilvl w:val="0"/>
          <w:numId w:val="30"/>
        </w:numPr>
      </w:pPr>
      <w:r w:rsidRPr="00D1779C">
        <w:t>Select → copy to sandbox</w:t>
      </w:r>
    </w:p>
    <w:p w14:paraId="54C3C470" w14:textId="77777777" w:rsidR="00D1779C" w:rsidRPr="00D1779C" w:rsidRDefault="00D1779C" w:rsidP="00D1779C">
      <w:pPr>
        <w:numPr>
          <w:ilvl w:val="0"/>
          <w:numId w:val="30"/>
        </w:numPr>
      </w:pPr>
      <w:r w:rsidRPr="00D1779C">
        <w:t>Apply tools; record sidecar provenance</w:t>
      </w:r>
    </w:p>
    <w:p w14:paraId="7553ED4D" w14:textId="77777777" w:rsidR="00D1779C" w:rsidRPr="00D1779C" w:rsidRDefault="00D1779C" w:rsidP="00D1779C">
      <w:pPr>
        <w:numPr>
          <w:ilvl w:val="0"/>
          <w:numId w:val="30"/>
        </w:numPr>
      </w:pPr>
      <w:r w:rsidRPr="00D1779C">
        <w:t>Preview/A-B; iterate</w:t>
      </w:r>
    </w:p>
    <w:p w14:paraId="2FC3A367" w14:textId="77777777" w:rsidR="00D1779C" w:rsidRPr="00D1779C" w:rsidRDefault="00D1779C" w:rsidP="00D1779C">
      <w:pPr>
        <w:numPr>
          <w:ilvl w:val="0"/>
          <w:numId w:val="30"/>
        </w:numPr>
      </w:pPr>
      <w:r w:rsidRPr="00D1779C">
        <w:t>Export outputs + sidecar</w:t>
      </w:r>
    </w:p>
    <w:p w14:paraId="7F6066C7" w14:textId="77777777" w:rsidR="00D1779C" w:rsidRPr="00D1779C" w:rsidRDefault="00D1779C" w:rsidP="00D1779C">
      <w:pPr>
        <w:numPr>
          <w:ilvl w:val="0"/>
          <w:numId w:val="30"/>
        </w:numPr>
      </w:pPr>
      <w:r w:rsidRPr="00D1779C">
        <w:t>Optional LAN offload</w:t>
      </w:r>
    </w:p>
    <w:p w14:paraId="3053E19F" w14:textId="77777777" w:rsidR="00D1779C" w:rsidRPr="00D1779C" w:rsidRDefault="00000000" w:rsidP="00D1779C">
      <w:r>
        <w:pict w14:anchorId="233F421C">
          <v:rect id="_x0000_i1040" style="width:0;height:1.5pt" o:hralign="center" o:hrstd="t" o:hr="t" fillcolor="#a0a0a0" stroked="f"/>
        </w:pict>
      </w:r>
    </w:p>
    <w:p w14:paraId="1D035805" w14:textId="77777777" w:rsidR="00D1779C" w:rsidRPr="00D1779C" w:rsidRDefault="00D1779C" w:rsidP="00D1779C">
      <w:pPr>
        <w:rPr>
          <w:b/>
          <w:bCs/>
        </w:rPr>
      </w:pPr>
      <w:r w:rsidRPr="00D1779C">
        <w:rPr>
          <w:b/>
          <w:bCs/>
        </w:rPr>
        <w:t>Business Plan (concise)</w:t>
      </w:r>
    </w:p>
    <w:p w14:paraId="245487B1" w14:textId="77777777" w:rsidR="00D1779C" w:rsidRPr="00D1779C" w:rsidRDefault="00D1779C" w:rsidP="00D1779C">
      <w:r w:rsidRPr="00D1779C">
        <w:rPr>
          <w:b/>
          <w:bCs/>
        </w:rPr>
        <w:t>Positioning:</w:t>
      </w:r>
      <w:r w:rsidRPr="00D1779C">
        <w:t xml:space="preserve"> First </w:t>
      </w:r>
      <w:r w:rsidRPr="00D1779C">
        <w:rPr>
          <w:b/>
          <w:bCs/>
        </w:rPr>
        <w:t>AI Agent OS</w:t>
      </w:r>
      <w:r w:rsidRPr="00D1779C">
        <w:t xml:space="preserve"> that works across legacy and modern devices, replacing fragmented app workflows with a unified agent that can </w:t>
      </w:r>
      <w:r w:rsidRPr="00D1779C">
        <w:rPr>
          <w:b/>
          <w:bCs/>
        </w:rPr>
        <w:t>communicate, create, and control</w:t>
      </w:r>
      <w:r w:rsidRPr="00D1779C">
        <w:t>.</w:t>
      </w:r>
      <w:r w:rsidRPr="00D1779C">
        <w:br/>
      </w:r>
      <w:r w:rsidRPr="00D1779C">
        <w:rPr>
          <w:b/>
          <w:bCs/>
        </w:rPr>
        <w:t>Customers:</w:t>
      </w:r>
      <w:r w:rsidRPr="00D1779C">
        <w:t xml:space="preserve"> power users, indie creators, SMBs, prosumers; later enterprise field teams.</w:t>
      </w:r>
      <w:r w:rsidRPr="00D1779C">
        <w:br/>
      </w:r>
      <w:r w:rsidRPr="00D1779C">
        <w:rPr>
          <w:b/>
          <w:bCs/>
        </w:rPr>
        <w:t>Value:</w:t>
      </w:r>
      <w:r w:rsidRPr="00D1779C">
        <w:t xml:space="preserve"> native telephony hand-off + AI augmentation; non-destructive creative suite; LAN offload; works on old hardware.</w:t>
      </w:r>
      <w:r w:rsidRPr="00D1779C">
        <w:br/>
      </w:r>
      <w:r w:rsidRPr="00D1779C">
        <w:rPr>
          <w:b/>
          <w:bCs/>
        </w:rPr>
        <w:t>Revenue:</w:t>
      </w:r>
    </w:p>
    <w:p w14:paraId="59E65CE7" w14:textId="77777777" w:rsidR="00D1779C" w:rsidRPr="00D1779C" w:rsidRDefault="00D1779C" w:rsidP="00D1779C">
      <w:pPr>
        <w:numPr>
          <w:ilvl w:val="0"/>
          <w:numId w:val="31"/>
        </w:numPr>
      </w:pPr>
      <w:r w:rsidRPr="00D1779C">
        <w:t xml:space="preserve">Free core; </w:t>
      </w:r>
      <w:r w:rsidRPr="00D1779C">
        <w:rPr>
          <w:b/>
          <w:bCs/>
        </w:rPr>
        <w:t>Pro</w:t>
      </w:r>
      <w:r w:rsidRPr="00D1779C">
        <w:t xml:space="preserve"> (VoIP, avatar packs, batch media, telemetry export)</w:t>
      </w:r>
    </w:p>
    <w:p w14:paraId="7586EE52" w14:textId="77777777" w:rsidR="00D1779C" w:rsidRPr="00D1779C" w:rsidRDefault="00D1779C" w:rsidP="00D1779C">
      <w:pPr>
        <w:numPr>
          <w:ilvl w:val="0"/>
          <w:numId w:val="31"/>
        </w:numPr>
      </w:pPr>
      <w:r w:rsidRPr="00D1779C">
        <w:rPr>
          <w:b/>
          <w:bCs/>
        </w:rPr>
        <w:t>Enterprise</w:t>
      </w:r>
      <w:r w:rsidRPr="00D1779C">
        <w:t xml:space="preserve"> (policy control, SSO, audit, fleet offload)</w:t>
      </w:r>
    </w:p>
    <w:p w14:paraId="5471A8EA" w14:textId="77777777" w:rsidR="00D1779C" w:rsidRDefault="00D1779C" w:rsidP="00D1779C">
      <w:pPr>
        <w:numPr>
          <w:ilvl w:val="0"/>
          <w:numId w:val="31"/>
        </w:numPr>
      </w:pPr>
      <w:r w:rsidRPr="00D1779C">
        <w:t xml:space="preserve">Marketplace for </w:t>
      </w:r>
      <w:r w:rsidRPr="00D1779C">
        <w:rPr>
          <w:b/>
          <w:bCs/>
        </w:rPr>
        <w:t>themes/modules/templates</w:t>
      </w:r>
      <w:r w:rsidRPr="00D1779C">
        <w:br/>
      </w:r>
      <w:r w:rsidRPr="00D1779C">
        <w:rPr>
          <w:b/>
          <w:bCs/>
        </w:rPr>
        <w:t>Moat:</w:t>
      </w:r>
      <w:r w:rsidRPr="00D1779C">
        <w:t xml:space="preserve"> legacy compatibility, device profiles, LAN offload + provenance, privacy-first telemetry.</w:t>
      </w:r>
      <w:r w:rsidRPr="00D1779C">
        <w:br/>
      </w:r>
      <w:r w:rsidRPr="00D1779C">
        <w:rPr>
          <w:b/>
          <w:bCs/>
        </w:rPr>
        <w:t>Risks:</w:t>
      </w:r>
      <w:r w:rsidRPr="00D1779C">
        <w:t xml:space="preserve"> platform API churn, VoIP compliance, on-device performance.</w:t>
      </w:r>
      <w:r w:rsidRPr="00D1779C">
        <w:br/>
      </w:r>
      <w:r w:rsidRPr="00D1779C">
        <w:rPr>
          <w:b/>
          <w:bCs/>
        </w:rPr>
        <w:t>Mitigation:</w:t>
      </w:r>
      <w:r w:rsidRPr="00D1779C">
        <w:t xml:space="preserve"> piggyback native apps; permissions training; budget governors; optional native wrappers for Android/iOS.</w:t>
      </w:r>
    </w:p>
    <w:p w14:paraId="544CF555" w14:textId="77777777" w:rsidR="006228E5" w:rsidRDefault="006228E5" w:rsidP="006228E5">
      <w:pPr>
        <w:rPr>
          <w:b/>
          <w:bCs/>
        </w:rPr>
      </w:pPr>
    </w:p>
    <w:p w14:paraId="0B4A67ED" w14:textId="77777777" w:rsidR="006228E5" w:rsidRDefault="006228E5" w:rsidP="006228E5">
      <w:pPr>
        <w:rPr>
          <w:b/>
          <w:bCs/>
        </w:rPr>
      </w:pPr>
    </w:p>
    <w:p w14:paraId="4D8534F4" w14:textId="276C92D9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 xml:space="preserve">SARAHMEMORY </w:t>
      </w:r>
      <w:proofErr w:type="spellStart"/>
      <w:r w:rsidRPr="006228E5">
        <w:rPr>
          <w:b/>
          <w:bCs/>
        </w:rPr>
        <w:t>AiOS</w:t>
      </w:r>
      <w:proofErr w:type="spellEnd"/>
      <w:r w:rsidRPr="006228E5">
        <w:rPr>
          <w:b/>
          <w:bCs/>
        </w:rPr>
        <w:t xml:space="preserve"> — MASTER GUIDELINE DOCUMENT (v7.7.5 Development Track)</w:t>
      </w:r>
    </w:p>
    <w:p w14:paraId="0A4D578D" w14:textId="77777777" w:rsidR="006228E5" w:rsidRPr="006228E5" w:rsidRDefault="006228E5" w:rsidP="006228E5">
      <w:r w:rsidRPr="006228E5">
        <w:rPr>
          <w:b/>
          <w:bCs/>
        </w:rPr>
        <w:t>Author:</w:t>
      </w:r>
      <w:r w:rsidRPr="006228E5">
        <w:t xml:space="preserve"> Brian Lee Baros</w:t>
      </w:r>
      <w:r w:rsidRPr="006228E5">
        <w:br/>
      </w:r>
      <w:r w:rsidRPr="006228E5">
        <w:rPr>
          <w:b/>
          <w:bCs/>
        </w:rPr>
        <w:t>Document Type:</w:t>
      </w:r>
      <w:r w:rsidRPr="006228E5">
        <w:t xml:space="preserve"> Engineering, Governance, Architecture, &amp; Compliance Standards</w:t>
      </w:r>
      <w:r w:rsidRPr="006228E5">
        <w:br/>
      </w:r>
      <w:r w:rsidRPr="006228E5">
        <w:rPr>
          <w:b/>
          <w:bCs/>
        </w:rPr>
        <w:t>Audience:</w:t>
      </w:r>
      <w:r w:rsidRPr="006228E5">
        <w:t xml:space="preserve"> Core Dev Team, Future Contributors, Corporate Partners, Auditors, Regulators</w:t>
      </w:r>
    </w:p>
    <w:p w14:paraId="542466B5" w14:textId="77777777" w:rsidR="006228E5" w:rsidRPr="006228E5" w:rsidRDefault="006228E5" w:rsidP="006228E5">
      <w:r w:rsidRPr="006228E5">
        <w:pict w14:anchorId="4B051FA3">
          <v:rect id="_x0000_i1167" style="width:0;height:1.5pt" o:hralign="center" o:hrstd="t" o:hr="t" fillcolor="#a0a0a0" stroked="f"/>
        </w:pict>
      </w:r>
    </w:p>
    <w:p w14:paraId="13850739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1 — PROJECT NORTH STAR</w:t>
      </w:r>
    </w:p>
    <w:p w14:paraId="7172C489" w14:textId="77777777" w:rsidR="006228E5" w:rsidRPr="006228E5" w:rsidRDefault="006228E5" w:rsidP="006228E5">
      <w:r w:rsidRPr="006228E5">
        <w:t>SarahMemory is not “another AI assistant.”</w:t>
      </w:r>
      <w:r w:rsidRPr="006228E5">
        <w:br/>
        <w:t xml:space="preserve">It is a </w:t>
      </w:r>
      <w:r w:rsidRPr="006228E5">
        <w:rPr>
          <w:b/>
          <w:bCs/>
        </w:rPr>
        <w:t xml:space="preserve">decentralized, multi-platform </w:t>
      </w:r>
      <w:proofErr w:type="spellStart"/>
      <w:r w:rsidRPr="006228E5">
        <w:rPr>
          <w:b/>
          <w:bCs/>
        </w:rPr>
        <w:t>AiOS</w:t>
      </w:r>
      <w:proofErr w:type="spellEnd"/>
      <w:r w:rsidRPr="006228E5">
        <w:t xml:space="preserve"> engineered around four non-negotiables:</w:t>
      </w:r>
    </w:p>
    <w:p w14:paraId="5AEAA9C3" w14:textId="77777777" w:rsidR="006228E5" w:rsidRPr="006228E5" w:rsidRDefault="006228E5" w:rsidP="006228E5">
      <w:pPr>
        <w:numPr>
          <w:ilvl w:val="0"/>
          <w:numId w:val="32"/>
        </w:numPr>
      </w:pPr>
      <w:r w:rsidRPr="006228E5">
        <w:rPr>
          <w:b/>
          <w:bCs/>
        </w:rPr>
        <w:t>User Sovereignty Above All Else</w:t>
      </w:r>
    </w:p>
    <w:p w14:paraId="777F908D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The user owns the data</w:t>
      </w:r>
    </w:p>
    <w:p w14:paraId="73D974F2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The user controls the AI</w:t>
      </w:r>
    </w:p>
    <w:p w14:paraId="78684E57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The AI never overrides human authority</w:t>
      </w:r>
    </w:p>
    <w:p w14:paraId="54924522" w14:textId="77777777" w:rsidR="006228E5" w:rsidRPr="006228E5" w:rsidRDefault="006228E5" w:rsidP="006228E5">
      <w:pPr>
        <w:numPr>
          <w:ilvl w:val="0"/>
          <w:numId w:val="32"/>
        </w:numPr>
      </w:pPr>
      <w:r w:rsidRPr="006228E5">
        <w:rPr>
          <w:b/>
          <w:bCs/>
        </w:rPr>
        <w:t>Local-First Architecture with Cloud-Optional Enhancement</w:t>
      </w:r>
    </w:p>
    <w:p w14:paraId="0A7307FD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Local execution is primary</w:t>
      </w:r>
    </w:p>
    <w:p w14:paraId="7A063831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Cloud is a performance booster, not a dependency</w:t>
      </w:r>
    </w:p>
    <w:p w14:paraId="5BA6B459" w14:textId="77777777" w:rsidR="006228E5" w:rsidRPr="006228E5" w:rsidRDefault="006228E5" w:rsidP="006228E5">
      <w:pPr>
        <w:numPr>
          <w:ilvl w:val="0"/>
          <w:numId w:val="32"/>
        </w:numPr>
      </w:pPr>
      <w:r w:rsidRPr="006228E5">
        <w:rPr>
          <w:b/>
          <w:bCs/>
        </w:rPr>
        <w:t>Transparent Explainability at All Layers</w:t>
      </w:r>
    </w:p>
    <w:p w14:paraId="2561A09C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No black boxes</w:t>
      </w:r>
    </w:p>
    <w:p w14:paraId="2D5B5831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Every decision has a trace</w:t>
      </w:r>
    </w:p>
    <w:p w14:paraId="24530946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Every action has a reason</w:t>
      </w:r>
    </w:p>
    <w:p w14:paraId="2097821F" w14:textId="77777777" w:rsidR="006228E5" w:rsidRPr="006228E5" w:rsidRDefault="006228E5" w:rsidP="006228E5">
      <w:pPr>
        <w:numPr>
          <w:ilvl w:val="0"/>
          <w:numId w:val="32"/>
        </w:numPr>
      </w:pPr>
      <w:r w:rsidRPr="006228E5">
        <w:rPr>
          <w:b/>
          <w:bCs/>
        </w:rPr>
        <w:t>Modular, Replaceable, Auditable Components</w:t>
      </w:r>
    </w:p>
    <w:p w14:paraId="6F67A1DF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No monolithic lock-in</w:t>
      </w:r>
    </w:p>
    <w:p w14:paraId="75B9D435" w14:textId="77777777" w:rsidR="006228E5" w:rsidRPr="006228E5" w:rsidRDefault="006228E5" w:rsidP="006228E5">
      <w:pPr>
        <w:numPr>
          <w:ilvl w:val="1"/>
          <w:numId w:val="32"/>
        </w:numPr>
      </w:pPr>
      <w:r w:rsidRPr="006228E5">
        <w:t>Every subsystem can be swapped, upgraded, or sandboxed</w:t>
      </w:r>
    </w:p>
    <w:p w14:paraId="55D50A53" w14:textId="77777777" w:rsidR="006228E5" w:rsidRPr="006228E5" w:rsidRDefault="006228E5" w:rsidP="006228E5">
      <w:r w:rsidRPr="006228E5">
        <w:pict w14:anchorId="1E9B978B">
          <v:rect id="_x0000_i1168" style="width:0;height:1.5pt" o:hralign="center" o:hrstd="t" o:hr="t" fillcolor="#a0a0a0" stroked="f"/>
        </w:pict>
      </w:r>
    </w:p>
    <w:p w14:paraId="68F9F67B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2 — PLATFORM VALUES &amp; OPERATING PRINCIPLES</w:t>
      </w:r>
    </w:p>
    <w:p w14:paraId="5871AED7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2.1 User-First Design</w:t>
      </w:r>
    </w:p>
    <w:p w14:paraId="1C4D4600" w14:textId="77777777" w:rsidR="006228E5" w:rsidRPr="006228E5" w:rsidRDefault="006228E5" w:rsidP="006228E5">
      <w:pPr>
        <w:numPr>
          <w:ilvl w:val="0"/>
          <w:numId w:val="33"/>
        </w:numPr>
      </w:pPr>
      <w:r w:rsidRPr="006228E5">
        <w:t xml:space="preserve">Every subsystem must default to </w:t>
      </w:r>
      <w:r w:rsidRPr="006228E5">
        <w:rPr>
          <w:b/>
          <w:bCs/>
        </w:rPr>
        <w:t>explicit user approval</w:t>
      </w:r>
      <w:r w:rsidRPr="006228E5">
        <w:t>.</w:t>
      </w:r>
    </w:p>
    <w:p w14:paraId="5B8323F2" w14:textId="77777777" w:rsidR="006228E5" w:rsidRPr="006228E5" w:rsidRDefault="006228E5" w:rsidP="006228E5">
      <w:pPr>
        <w:numPr>
          <w:ilvl w:val="0"/>
          <w:numId w:val="33"/>
        </w:numPr>
      </w:pPr>
      <w:r w:rsidRPr="006228E5">
        <w:t xml:space="preserve">All features must include </w:t>
      </w:r>
      <w:r w:rsidRPr="006228E5">
        <w:rPr>
          <w:b/>
          <w:bCs/>
        </w:rPr>
        <w:t>user-friendly toggles</w:t>
      </w:r>
      <w:r w:rsidRPr="006228E5">
        <w:t xml:space="preserve"> for:</w:t>
      </w:r>
    </w:p>
    <w:p w14:paraId="5106F2B9" w14:textId="77777777" w:rsidR="006228E5" w:rsidRPr="006228E5" w:rsidRDefault="006228E5" w:rsidP="006228E5">
      <w:pPr>
        <w:numPr>
          <w:ilvl w:val="1"/>
          <w:numId w:val="33"/>
        </w:numPr>
      </w:pPr>
      <w:r w:rsidRPr="006228E5">
        <w:t>Autonomy level</w:t>
      </w:r>
    </w:p>
    <w:p w14:paraId="129A8E0F" w14:textId="77777777" w:rsidR="006228E5" w:rsidRPr="006228E5" w:rsidRDefault="006228E5" w:rsidP="006228E5">
      <w:pPr>
        <w:numPr>
          <w:ilvl w:val="1"/>
          <w:numId w:val="33"/>
        </w:numPr>
      </w:pPr>
      <w:r w:rsidRPr="006228E5">
        <w:t>Cloud usage</w:t>
      </w:r>
    </w:p>
    <w:p w14:paraId="4E4889AC" w14:textId="77777777" w:rsidR="006228E5" w:rsidRPr="006228E5" w:rsidRDefault="006228E5" w:rsidP="006228E5">
      <w:pPr>
        <w:numPr>
          <w:ilvl w:val="1"/>
          <w:numId w:val="33"/>
        </w:numPr>
      </w:pPr>
      <w:r w:rsidRPr="006228E5">
        <w:t>Data sharing</w:t>
      </w:r>
    </w:p>
    <w:p w14:paraId="4FD67C7A" w14:textId="77777777" w:rsidR="006228E5" w:rsidRPr="006228E5" w:rsidRDefault="006228E5" w:rsidP="006228E5">
      <w:pPr>
        <w:numPr>
          <w:ilvl w:val="1"/>
          <w:numId w:val="33"/>
        </w:numPr>
      </w:pPr>
      <w:r w:rsidRPr="006228E5">
        <w:t>Logging visibility</w:t>
      </w:r>
    </w:p>
    <w:p w14:paraId="72722ADC" w14:textId="77777777" w:rsidR="006228E5" w:rsidRPr="006228E5" w:rsidRDefault="006228E5" w:rsidP="006228E5">
      <w:pPr>
        <w:numPr>
          <w:ilvl w:val="0"/>
          <w:numId w:val="33"/>
        </w:numPr>
      </w:pPr>
      <w:r w:rsidRPr="006228E5">
        <w:t>No feature may assume silent consent.</w:t>
      </w:r>
    </w:p>
    <w:p w14:paraId="20E33242" w14:textId="77777777" w:rsidR="006228E5" w:rsidRPr="006228E5" w:rsidRDefault="006228E5" w:rsidP="006228E5">
      <w:r w:rsidRPr="006228E5">
        <w:pict w14:anchorId="5211757A">
          <v:rect id="_x0000_i1169" style="width:0;height:1.5pt" o:hralign="center" o:hrstd="t" o:hr="t" fillcolor="#a0a0a0" stroked="f"/>
        </w:pict>
      </w:r>
    </w:p>
    <w:p w14:paraId="470BDD07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2.2 Transparency Mandate</w:t>
      </w:r>
    </w:p>
    <w:p w14:paraId="2D2B2139" w14:textId="77777777" w:rsidR="006228E5" w:rsidRPr="006228E5" w:rsidRDefault="006228E5" w:rsidP="006228E5">
      <w:r w:rsidRPr="006228E5">
        <w:t>Every module must produce:</w:t>
      </w:r>
    </w:p>
    <w:p w14:paraId="6AA64CB7" w14:textId="77777777" w:rsidR="006228E5" w:rsidRPr="006228E5" w:rsidRDefault="006228E5" w:rsidP="006228E5">
      <w:pPr>
        <w:numPr>
          <w:ilvl w:val="0"/>
          <w:numId w:val="34"/>
        </w:numPr>
      </w:pPr>
      <w:r w:rsidRPr="006228E5">
        <w:t>Human-readable logs</w:t>
      </w:r>
    </w:p>
    <w:p w14:paraId="08D9ED7D" w14:textId="77777777" w:rsidR="006228E5" w:rsidRPr="006228E5" w:rsidRDefault="006228E5" w:rsidP="006228E5">
      <w:pPr>
        <w:numPr>
          <w:ilvl w:val="0"/>
          <w:numId w:val="34"/>
        </w:numPr>
      </w:pPr>
      <w:r w:rsidRPr="006228E5">
        <w:t>Machine-</w:t>
      </w:r>
      <w:proofErr w:type="spellStart"/>
      <w:r w:rsidRPr="006228E5">
        <w:t>parsable</w:t>
      </w:r>
      <w:proofErr w:type="spellEnd"/>
      <w:r w:rsidRPr="006228E5">
        <w:t xml:space="preserve"> logs</w:t>
      </w:r>
    </w:p>
    <w:p w14:paraId="2B788231" w14:textId="77777777" w:rsidR="006228E5" w:rsidRPr="006228E5" w:rsidRDefault="006228E5" w:rsidP="006228E5">
      <w:pPr>
        <w:numPr>
          <w:ilvl w:val="0"/>
          <w:numId w:val="34"/>
        </w:numPr>
      </w:pPr>
      <w:r w:rsidRPr="006228E5">
        <w:t>Traceable decision entries</w:t>
      </w:r>
    </w:p>
    <w:p w14:paraId="49276AF7" w14:textId="77777777" w:rsidR="006228E5" w:rsidRPr="006228E5" w:rsidRDefault="006228E5" w:rsidP="006228E5">
      <w:pPr>
        <w:numPr>
          <w:ilvl w:val="0"/>
          <w:numId w:val="34"/>
        </w:numPr>
      </w:pPr>
      <w:r w:rsidRPr="006228E5">
        <w:t>Model selection rationale</w:t>
      </w:r>
    </w:p>
    <w:p w14:paraId="083F656B" w14:textId="77777777" w:rsidR="006228E5" w:rsidRPr="006228E5" w:rsidRDefault="006228E5" w:rsidP="006228E5">
      <w:r w:rsidRPr="006228E5">
        <w:t>Every subsystem must answer:</w:t>
      </w:r>
      <w:r w:rsidRPr="006228E5">
        <w:br/>
      </w:r>
      <w:r w:rsidRPr="006228E5">
        <w:rPr>
          <w:b/>
          <w:bCs/>
        </w:rPr>
        <w:t>“Why did I do this?”</w:t>
      </w:r>
    </w:p>
    <w:p w14:paraId="03226BA1" w14:textId="77777777" w:rsidR="006228E5" w:rsidRPr="006228E5" w:rsidRDefault="006228E5" w:rsidP="006228E5">
      <w:r w:rsidRPr="006228E5">
        <w:pict w14:anchorId="02D4BC30">
          <v:rect id="_x0000_i1170" style="width:0;height:1.5pt" o:hralign="center" o:hrstd="t" o:hr="t" fillcolor="#a0a0a0" stroked="f"/>
        </w:pict>
      </w:r>
    </w:p>
    <w:p w14:paraId="5A87A3FA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2.3 Offline Stability Requirement</w:t>
      </w:r>
    </w:p>
    <w:p w14:paraId="20AA9946" w14:textId="77777777" w:rsidR="006228E5" w:rsidRPr="006228E5" w:rsidRDefault="006228E5" w:rsidP="006228E5">
      <w:pPr>
        <w:numPr>
          <w:ilvl w:val="0"/>
          <w:numId w:val="35"/>
        </w:numPr>
      </w:pPr>
      <w:r w:rsidRPr="006228E5">
        <w:t>Every critical action must function offline</w:t>
      </w:r>
    </w:p>
    <w:p w14:paraId="4BC6C8AD" w14:textId="77777777" w:rsidR="006228E5" w:rsidRPr="006228E5" w:rsidRDefault="006228E5" w:rsidP="006228E5">
      <w:pPr>
        <w:numPr>
          <w:ilvl w:val="0"/>
          <w:numId w:val="35"/>
        </w:numPr>
      </w:pPr>
      <w:r w:rsidRPr="006228E5">
        <w:t>All databases must support offline operation</w:t>
      </w:r>
    </w:p>
    <w:p w14:paraId="240D822C" w14:textId="77777777" w:rsidR="006228E5" w:rsidRPr="006228E5" w:rsidRDefault="006228E5" w:rsidP="006228E5">
      <w:pPr>
        <w:numPr>
          <w:ilvl w:val="0"/>
          <w:numId w:val="35"/>
        </w:numPr>
      </w:pPr>
      <w:r w:rsidRPr="006228E5">
        <w:t>Cloud failures must not break core operations</w:t>
      </w:r>
    </w:p>
    <w:p w14:paraId="354785FC" w14:textId="77777777" w:rsidR="006228E5" w:rsidRPr="006228E5" w:rsidRDefault="006228E5" w:rsidP="006228E5">
      <w:r w:rsidRPr="006228E5">
        <w:t>This is where cloud-dependent systems fail—SarahMemory will not.</w:t>
      </w:r>
    </w:p>
    <w:p w14:paraId="13EBF0A3" w14:textId="77777777" w:rsidR="006228E5" w:rsidRPr="006228E5" w:rsidRDefault="006228E5" w:rsidP="006228E5">
      <w:r w:rsidRPr="006228E5">
        <w:pict w14:anchorId="3644425F">
          <v:rect id="_x0000_i1171" style="width:0;height:1.5pt" o:hralign="center" o:hrstd="t" o:hr="t" fillcolor="#a0a0a0" stroked="f"/>
        </w:pict>
      </w:r>
    </w:p>
    <w:p w14:paraId="5D7B59C1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2.4 Cross-Platform Consistency</w:t>
      </w:r>
    </w:p>
    <w:p w14:paraId="602F3853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Windows</w:t>
      </w:r>
    </w:p>
    <w:p w14:paraId="0E90A19F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Linux</w:t>
      </w:r>
    </w:p>
    <w:p w14:paraId="5D94FF97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iOS</w:t>
      </w:r>
    </w:p>
    <w:p w14:paraId="381E31DA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Android</w:t>
      </w:r>
    </w:p>
    <w:p w14:paraId="796B448B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Web (</w:t>
      </w:r>
      <w:proofErr w:type="spellStart"/>
      <w:r w:rsidRPr="006228E5">
        <w:t>GoogieHost</w:t>
      </w:r>
      <w:proofErr w:type="spellEnd"/>
      <w:r w:rsidRPr="006228E5">
        <w:t xml:space="preserve"> UI)</w:t>
      </w:r>
    </w:p>
    <w:p w14:paraId="23318C39" w14:textId="77777777" w:rsidR="006228E5" w:rsidRPr="006228E5" w:rsidRDefault="006228E5" w:rsidP="006228E5">
      <w:pPr>
        <w:numPr>
          <w:ilvl w:val="0"/>
          <w:numId w:val="36"/>
        </w:numPr>
      </w:pPr>
      <w:r w:rsidRPr="006228E5">
        <w:t>Cloud (PythonAnywhere backend)</w:t>
      </w:r>
    </w:p>
    <w:p w14:paraId="3EDD26C5" w14:textId="77777777" w:rsidR="006228E5" w:rsidRPr="006228E5" w:rsidRDefault="006228E5" w:rsidP="006228E5">
      <w:r w:rsidRPr="006228E5">
        <w:t>All must run:</w:t>
      </w:r>
    </w:p>
    <w:p w14:paraId="45253905" w14:textId="77777777" w:rsidR="006228E5" w:rsidRPr="006228E5" w:rsidRDefault="006228E5" w:rsidP="006228E5">
      <w:pPr>
        <w:numPr>
          <w:ilvl w:val="0"/>
          <w:numId w:val="37"/>
        </w:numPr>
      </w:pPr>
      <w:r w:rsidRPr="006228E5">
        <w:t>Same files</w:t>
      </w:r>
    </w:p>
    <w:p w14:paraId="40094C68" w14:textId="77777777" w:rsidR="006228E5" w:rsidRPr="006228E5" w:rsidRDefault="006228E5" w:rsidP="006228E5">
      <w:pPr>
        <w:numPr>
          <w:ilvl w:val="0"/>
          <w:numId w:val="37"/>
        </w:numPr>
      </w:pPr>
      <w:r w:rsidRPr="006228E5">
        <w:t>Same logic</w:t>
      </w:r>
    </w:p>
    <w:p w14:paraId="3FC51895" w14:textId="77777777" w:rsidR="006228E5" w:rsidRPr="006228E5" w:rsidRDefault="006228E5" w:rsidP="006228E5">
      <w:pPr>
        <w:numPr>
          <w:ilvl w:val="0"/>
          <w:numId w:val="37"/>
        </w:numPr>
      </w:pPr>
      <w:r w:rsidRPr="006228E5">
        <w:t>Same environment detection</w:t>
      </w:r>
    </w:p>
    <w:p w14:paraId="074CEE10" w14:textId="77777777" w:rsidR="006228E5" w:rsidRPr="006228E5" w:rsidRDefault="006228E5" w:rsidP="006228E5">
      <w:pPr>
        <w:numPr>
          <w:ilvl w:val="0"/>
          <w:numId w:val="37"/>
        </w:numPr>
      </w:pPr>
      <w:r w:rsidRPr="006228E5">
        <w:t>Same error handling</w:t>
      </w:r>
    </w:p>
    <w:p w14:paraId="2D559ECD" w14:textId="77777777" w:rsidR="006228E5" w:rsidRPr="006228E5" w:rsidRDefault="006228E5" w:rsidP="006228E5">
      <w:r w:rsidRPr="006228E5">
        <w:t>No fragmentation.</w:t>
      </w:r>
      <w:r w:rsidRPr="006228E5">
        <w:br/>
        <w:t>No forked logic.</w:t>
      </w:r>
    </w:p>
    <w:p w14:paraId="48B9E0C9" w14:textId="77777777" w:rsidR="006228E5" w:rsidRPr="006228E5" w:rsidRDefault="006228E5" w:rsidP="006228E5">
      <w:r w:rsidRPr="006228E5">
        <w:pict w14:anchorId="73B3148C">
          <v:rect id="_x0000_i1172" style="width:0;height:1.5pt" o:hralign="center" o:hrstd="t" o:hr="t" fillcolor="#a0a0a0" stroked="f"/>
        </w:pict>
      </w:r>
    </w:p>
    <w:p w14:paraId="1DF14F58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2.5 Zero-Bloat Database Policy</w:t>
      </w:r>
    </w:p>
    <w:p w14:paraId="4D7DB205" w14:textId="77777777" w:rsidR="006228E5" w:rsidRPr="006228E5" w:rsidRDefault="006228E5" w:rsidP="006228E5">
      <w:pPr>
        <w:numPr>
          <w:ilvl w:val="0"/>
          <w:numId w:val="38"/>
        </w:numPr>
      </w:pPr>
      <w:r w:rsidRPr="006228E5">
        <w:t>Local DBs must auto-clean</w:t>
      </w:r>
    </w:p>
    <w:p w14:paraId="6A23357E" w14:textId="77777777" w:rsidR="006228E5" w:rsidRPr="006228E5" w:rsidRDefault="006228E5" w:rsidP="006228E5">
      <w:pPr>
        <w:numPr>
          <w:ilvl w:val="0"/>
          <w:numId w:val="38"/>
        </w:numPr>
      </w:pPr>
      <w:r w:rsidRPr="006228E5">
        <w:t>Cloud DBs must remain minimal</w:t>
      </w:r>
    </w:p>
    <w:p w14:paraId="63C80E25" w14:textId="77777777" w:rsidR="006228E5" w:rsidRPr="006228E5" w:rsidRDefault="006228E5" w:rsidP="006228E5">
      <w:pPr>
        <w:numPr>
          <w:ilvl w:val="0"/>
          <w:numId w:val="38"/>
        </w:numPr>
      </w:pPr>
      <w:r w:rsidRPr="006228E5">
        <w:t>Sync must be selective, not full replication</w:t>
      </w:r>
    </w:p>
    <w:p w14:paraId="0CD38673" w14:textId="77777777" w:rsidR="006228E5" w:rsidRPr="006228E5" w:rsidRDefault="006228E5" w:rsidP="006228E5">
      <w:r w:rsidRPr="006228E5">
        <w:t>SarahMemory must remain lean for decades.</w:t>
      </w:r>
    </w:p>
    <w:p w14:paraId="29D9978F" w14:textId="77777777" w:rsidR="006228E5" w:rsidRPr="006228E5" w:rsidRDefault="006228E5" w:rsidP="006228E5">
      <w:r w:rsidRPr="006228E5">
        <w:pict w14:anchorId="38282E21">
          <v:rect id="_x0000_i1173" style="width:0;height:1.5pt" o:hralign="center" o:hrstd="t" o:hr="t" fillcolor="#a0a0a0" stroked="f"/>
        </w:pict>
      </w:r>
    </w:p>
    <w:p w14:paraId="1B98221E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2.6 Regulatory Alignment by Design</w:t>
      </w:r>
    </w:p>
    <w:p w14:paraId="36619238" w14:textId="77777777" w:rsidR="006228E5" w:rsidRPr="006228E5" w:rsidRDefault="006228E5" w:rsidP="006228E5">
      <w:pPr>
        <w:numPr>
          <w:ilvl w:val="0"/>
          <w:numId w:val="39"/>
        </w:numPr>
      </w:pPr>
      <w:r w:rsidRPr="006228E5">
        <w:t>NIST AI RMF</w:t>
      </w:r>
    </w:p>
    <w:p w14:paraId="58334675" w14:textId="77777777" w:rsidR="006228E5" w:rsidRPr="006228E5" w:rsidRDefault="006228E5" w:rsidP="006228E5">
      <w:pPr>
        <w:numPr>
          <w:ilvl w:val="0"/>
          <w:numId w:val="39"/>
        </w:numPr>
      </w:pPr>
      <w:r w:rsidRPr="006228E5">
        <w:t>EU AI Act</w:t>
      </w:r>
    </w:p>
    <w:p w14:paraId="4222E7B9" w14:textId="77777777" w:rsidR="006228E5" w:rsidRPr="006228E5" w:rsidRDefault="006228E5" w:rsidP="006228E5">
      <w:pPr>
        <w:numPr>
          <w:ilvl w:val="0"/>
          <w:numId w:val="39"/>
        </w:numPr>
      </w:pPr>
      <w:r w:rsidRPr="006228E5">
        <w:t>ISO/IEC 42001</w:t>
      </w:r>
    </w:p>
    <w:p w14:paraId="5020694A" w14:textId="77777777" w:rsidR="006228E5" w:rsidRPr="006228E5" w:rsidRDefault="006228E5" w:rsidP="006228E5">
      <w:pPr>
        <w:numPr>
          <w:ilvl w:val="0"/>
          <w:numId w:val="39"/>
        </w:numPr>
      </w:pPr>
      <w:r w:rsidRPr="006228E5">
        <w:t>OSHA &amp; IEC industrial safety</w:t>
      </w:r>
    </w:p>
    <w:p w14:paraId="067427DC" w14:textId="77777777" w:rsidR="006228E5" w:rsidRPr="006228E5" w:rsidRDefault="006228E5" w:rsidP="006228E5">
      <w:pPr>
        <w:numPr>
          <w:ilvl w:val="0"/>
          <w:numId w:val="39"/>
        </w:numPr>
      </w:pPr>
      <w:r w:rsidRPr="006228E5">
        <w:t>Cyber-physical system guidelines</w:t>
      </w:r>
    </w:p>
    <w:p w14:paraId="3129CC95" w14:textId="77777777" w:rsidR="006228E5" w:rsidRPr="006228E5" w:rsidRDefault="006228E5" w:rsidP="006228E5">
      <w:r w:rsidRPr="006228E5">
        <w:t>Compliance isn’t bolted on—it’s part of the architecture.</w:t>
      </w:r>
    </w:p>
    <w:p w14:paraId="2B9A49AB" w14:textId="77777777" w:rsidR="006228E5" w:rsidRPr="006228E5" w:rsidRDefault="006228E5" w:rsidP="006228E5">
      <w:r w:rsidRPr="006228E5">
        <w:pict w14:anchorId="787E77C9">
          <v:rect id="_x0000_i1174" style="width:0;height:1.5pt" o:hralign="center" o:hrstd="t" o:hr="t" fillcolor="#a0a0a0" stroked="f"/>
        </w:pict>
      </w:r>
    </w:p>
    <w:p w14:paraId="59090148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3 — CORE SYSTEM ARCHITECTURE GUIDELINES</w:t>
      </w:r>
    </w:p>
    <w:p w14:paraId="49831108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3.1 Unified Directory Structure (v7.7.5)</w:t>
      </w:r>
    </w:p>
    <w:p w14:paraId="44312CA2" w14:textId="77777777" w:rsidR="006228E5" w:rsidRPr="006228E5" w:rsidRDefault="006228E5" w:rsidP="006228E5">
      <w:r w:rsidRPr="006228E5">
        <w:t xml:space="preserve">Everything must follow </w:t>
      </w:r>
      <w:r w:rsidRPr="006228E5">
        <w:rPr>
          <w:b/>
          <w:bCs/>
        </w:rPr>
        <w:t>absolute path discipline</w:t>
      </w:r>
      <w:r w:rsidRPr="006228E5">
        <w:t>, no hard-coded platform paths.</w:t>
      </w:r>
    </w:p>
    <w:p w14:paraId="2D8A1CB1" w14:textId="77777777" w:rsidR="006228E5" w:rsidRPr="006228E5" w:rsidRDefault="006228E5" w:rsidP="006228E5">
      <w:r w:rsidRPr="006228E5">
        <w:rPr>
          <w:b/>
          <w:bCs/>
        </w:rPr>
        <w:t>Key Folders:</w:t>
      </w:r>
    </w:p>
    <w:p w14:paraId="267B83F9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/CORE/ — main logic</w:t>
      </w:r>
    </w:p>
    <w:p w14:paraId="6B82C0D8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/MODULES/ — feature modules</w:t>
      </w:r>
    </w:p>
    <w:p w14:paraId="122D130F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/DATASETS_DIR/ — SQLite DBs</w:t>
      </w:r>
    </w:p>
    <w:p w14:paraId="6640F233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/LOGS_DIR/ — diagnostics and audits</w:t>
      </w:r>
    </w:p>
    <w:p w14:paraId="649880DE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/UI/ — index.html + app.js + styles.css</w:t>
      </w:r>
    </w:p>
    <w:p w14:paraId="4994A588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/AVATAR/ — mechanisms for animation/emotion</w:t>
      </w:r>
    </w:p>
    <w:p w14:paraId="669F26EC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/AUDIO/ — TTS/STT pipelines</w:t>
      </w:r>
    </w:p>
    <w:p w14:paraId="02A527BF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/SENSORS/ — webcam, mic, I/O</w:t>
      </w:r>
    </w:p>
    <w:p w14:paraId="14F26F1B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/NETWORK/ — sync, remote control, cloud</w:t>
      </w:r>
    </w:p>
    <w:p w14:paraId="339D1270" w14:textId="77777777" w:rsidR="006228E5" w:rsidRPr="006228E5" w:rsidRDefault="006228E5" w:rsidP="006228E5">
      <w:pPr>
        <w:numPr>
          <w:ilvl w:val="0"/>
          <w:numId w:val="40"/>
        </w:numPr>
      </w:pPr>
      <w:r w:rsidRPr="006228E5">
        <w:t>/RECOVERY/ — rollback + integrity systems</w:t>
      </w:r>
    </w:p>
    <w:p w14:paraId="2BD922F0" w14:textId="77777777" w:rsidR="006228E5" w:rsidRPr="006228E5" w:rsidRDefault="006228E5" w:rsidP="006228E5">
      <w:r w:rsidRPr="006228E5">
        <w:t>This structure eliminates growth chaos.</w:t>
      </w:r>
    </w:p>
    <w:p w14:paraId="441E1945" w14:textId="77777777" w:rsidR="006228E5" w:rsidRPr="006228E5" w:rsidRDefault="006228E5" w:rsidP="006228E5">
      <w:r w:rsidRPr="006228E5">
        <w:pict w14:anchorId="26C64505">
          <v:rect id="_x0000_i1175" style="width:0;height:1.5pt" o:hralign="center" o:hrstd="t" o:hr="t" fillcolor="#a0a0a0" stroked="f"/>
        </w:pict>
      </w:r>
    </w:p>
    <w:p w14:paraId="51BC3BDD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3.2 Boot Sequence Compliance</w:t>
      </w:r>
    </w:p>
    <w:p w14:paraId="3D517849" w14:textId="77777777" w:rsidR="006228E5" w:rsidRPr="006228E5" w:rsidRDefault="006228E5" w:rsidP="006228E5">
      <w:r w:rsidRPr="006228E5">
        <w:t xml:space="preserve">Boot chain </w:t>
      </w:r>
      <w:r w:rsidRPr="006228E5">
        <w:rPr>
          <w:b/>
          <w:bCs/>
        </w:rPr>
        <w:t>must remain deterministic</w:t>
      </w:r>
      <w:r w:rsidRPr="006228E5">
        <w:t>:</w:t>
      </w:r>
    </w:p>
    <w:p w14:paraId="79804AAE" w14:textId="77777777" w:rsidR="006228E5" w:rsidRPr="006228E5" w:rsidRDefault="006228E5" w:rsidP="006228E5">
      <w:r w:rsidRPr="006228E5">
        <w:t>SarahMemoryMain.py</w:t>
      </w:r>
    </w:p>
    <w:p w14:paraId="49BDDDF6" w14:textId="77777777" w:rsidR="006228E5" w:rsidRPr="006228E5" w:rsidRDefault="006228E5" w:rsidP="006228E5">
      <w:r w:rsidRPr="006228E5">
        <w:t xml:space="preserve"> → Load </w:t>
      </w:r>
      <w:proofErr w:type="spellStart"/>
      <w:r w:rsidRPr="006228E5">
        <w:t>SarahMemoryGlobals</w:t>
      </w:r>
      <w:proofErr w:type="spellEnd"/>
    </w:p>
    <w:p w14:paraId="13F8FDD0" w14:textId="77777777" w:rsidR="006228E5" w:rsidRPr="006228E5" w:rsidRDefault="006228E5" w:rsidP="006228E5">
      <w:r w:rsidRPr="006228E5">
        <w:t xml:space="preserve"> → Load Config &amp; Environment Detector</w:t>
      </w:r>
    </w:p>
    <w:p w14:paraId="522DC710" w14:textId="77777777" w:rsidR="006228E5" w:rsidRPr="006228E5" w:rsidRDefault="006228E5" w:rsidP="006228E5">
      <w:r w:rsidRPr="006228E5">
        <w:t xml:space="preserve"> → Load DB Manager</w:t>
      </w:r>
    </w:p>
    <w:p w14:paraId="413A9AFC" w14:textId="77777777" w:rsidR="006228E5" w:rsidRPr="006228E5" w:rsidRDefault="006228E5" w:rsidP="006228E5">
      <w:r w:rsidRPr="006228E5">
        <w:t xml:space="preserve"> → Load Modules</w:t>
      </w:r>
    </w:p>
    <w:p w14:paraId="00589E27" w14:textId="77777777" w:rsidR="006228E5" w:rsidRPr="006228E5" w:rsidRDefault="006228E5" w:rsidP="006228E5">
      <w:r w:rsidRPr="006228E5">
        <w:t xml:space="preserve"> → Start Diagnostics (soft)</w:t>
      </w:r>
    </w:p>
    <w:p w14:paraId="62B7E128" w14:textId="77777777" w:rsidR="006228E5" w:rsidRPr="006228E5" w:rsidRDefault="006228E5" w:rsidP="006228E5">
      <w:r w:rsidRPr="006228E5">
        <w:t xml:space="preserve"> → Initialize </w:t>
      </w:r>
      <w:proofErr w:type="spellStart"/>
      <w:r w:rsidRPr="006228E5">
        <w:t>Webview</w:t>
      </w:r>
      <w:proofErr w:type="spellEnd"/>
      <w:r w:rsidRPr="006228E5">
        <w:t xml:space="preserve"> or </w:t>
      </w:r>
      <w:proofErr w:type="spellStart"/>
      <w:r w:rsidRPr="006228E5">
        <w:t>WebUI</w:t>
      </w:r>
      <w:proofErr w:type="spellEnd"/>
    </w:p>
    <w:p w14:paraId="4345B511" w14:textId="77777777" w:rsidR="006228E5" w:rsidRPr="006228E5" w:rsidRDefault="006228E5" w:rsidP="006228E5">
      <w:r w:rsidRPr="006228E5">
        <w:t xml:space="preserve"> → Launch App.js Environment</w:t>
      </w:r>
    </w:p>
    <w:p w14:paraId="644026DD" w14:textId="77777777" w:rsidR="006228E5" w:rsidRPr="006228E5" w:rsidRDefault="006228E5" w:rsidP="006228E5">
      <w:r w:rsidRPr="006228E5">
        <w:t xml:space="preserve"> → Activate AI Core</w:t>
      </w:r>
    </w:p>
    <w:p w14:paraId="0C1FD663" w14:textId="77777777" w:rsidR="006228E5" w:rsidRPr="006228E5" w:rsidRDefault="006228E5" w:rsidP="006228E5">
      <w:r w:rsidRPr="006228E5">
        <w:t xml:space="preserve">No module may run before </w:t>
      </w:r>
      <w:proofErr w:type="spellStart"/>
      <w:r w:rsidRPr="006228E5">
        <w:t>Globals</w:t>
      </w:r>
      <w:proofErr w:type="spellEnd"/>
      <w:r w:rsidRPr="006228E5">
        <w:t xml:space="preserve"> or Config.</w:t>
      </w:r>
      <w:r w:rsidRPr="006228E5">
        <w:br/>
        <w:t>No standalone entry points.</w:t>
      </w:r>
    </w:p>
    <w:p w14:paraId="3C704F3C" w14:textId="77777777" w:rsidR="006228E5" w:rsidRPr="006228E5" w:rsidRDefault="006228E5" w:rsidP="006228E5">
      <w:r w:rsidRPr="006228E5">
        <w:pict w14:anchorId="1F5292FB">
          <v:rect id="_x0000_i1176" style="width:0;height:1.5pt" o:hralign="center" o:hrstd="t" o:hr="t" fillcolor="#a0a0a0" stroked="f"/>
        </w:pict>
      </w:r>
    </w:p>
    <w:p w14:paraId="3B9C7E46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3.3 Model Governance Guidelines</w:t>
      </w:r>
    </w:p>
    <w:p w14:paraId="7DA51639" w14:textId="77777777" w:rsidR="006228E5" w:rsidRPr="006228E5" w:rsidRDefault="006228E5" w:rsidP="006228E5">
      <w:r w:rsidRPr="006228E5">
        <w:t>All LLM-related operations must include:</w:t>
      </w:r>
    </w:p>
    <w:p w14:paraId="41527DE5" w14:textId="77777777" w:rsidR="006228E5" w:rsidRPr="006228E5" w:rsidRDefault="006228E5" w:rsidP="006228E5">
      <w:pPr>
        <w:numPr>
          <w:ilvl w:val="0"/>
          <w:numId w:val="41"/>
        </w:numPr>
      </w:pPr>
      <w:r w:rsidRPr="006228E5">
        <w:t>Model version ID</w:t>
      </w:r>
    </w:p>
    <w:p w14:paraId="14B49755" w14:textId="77777777" w:rsidR="006228E5" w:rsidRPr="006228E5" w:rsidRDefault="006228E5" w:rsidP="006228E5">
      <w:pPr>
        <w:numPr>
          <w:ilvl w:val="0"/>
          <w:numId w:val="41"/>
        </w:numPr>
      </w:pPr>
      <w:r w:rsidRPr="006228E5">
        <w:t>Provider provenance</w:t>
      </w:r>
    </w:p>
    <w:p w14:paraId="6F1E42E3" w14:textId="77777777" w:rsidR="006228E5" w:rsidRPr="006228E5" w:rsidRDefault="006228E5" w:rsidP="006228E5">
      <w:pPr>
        <w:numPr>
          <w:ilvl w:val="0"/>
          <w:numId w:val="41"/>
        </w:numPr>
      </w:pPr>
      <w:r w:rsidRPr="006228E5">
        <w:t>Safety profile</w:t>
      </w:r>
    </w:p>
    <w:p w14:paraId="76F8E257" w14:textId="77777777" w:rsidR="006228E5" w:rsidRPr="006228E5" w:rsidRDefault="006228E5" w:rsidP="006228E5">
      <w:pPr>
        <w:numPr>
          <w:ilvl w:val="0"/>
          <w:numId w:val="41"/>
        </w:numPr>
      </w:pPr>
      <w:r w:rsidRPr="006228E5">
        <w:t>Rationale for selection</w:t>
      </w:r>
    </w:p>
    <w:p w14:paraId="451028C1" w14:textId="77777777" w:rsidR="006228E5" w:rsidRPr="006228E5" w:rsidRDefault="006228E5" w:rsidP="006228E5">
      <w:pPr>
        <w:numPr>
          <w:ilvl w:val="0"/>
          <w:numId w:val="41"/>
        </w:numPr>
      </w:pPr>
      <w:r w:rsidRPr="006228E5">
        <w:t>Telemetry-free inference when local mode is ON</w:t>
      </w:r>
    </w:p>
    <w:p w14:paraId="17F8456A" w14:textId="77777777" w:rsidR="006228E5" w:rsidRPr="006228E5" w:rsidRDefault="006228E5" w:rsidP="006228E5">
      <w:r w:rsidRPr="006228E5">
        <w:t>LLMs must be treated as plugins—not system masters.</w:t>
      </w:r>
    </w:p>
    <w:p w14:paraId="2A8BAA0F" w14:textId="77777777" w:rsidR="006228E5" w:rsidRPr="006228E5" w:rsidRDefault="006228E5" w:rsidP="006228E5">
      <w:r w:rsidRPr="006228E5">
        <w:pict w14:anchorId="3DDD6992">
          <v:rect id="_x0000_i1177" style="width:0;height:1.5pt" o:hralign="center" o:hrstd="t" o:hr="t" fillcolor="#a0a0a0" stroked="f"/>
        </w:pict>
      </w:r>
    </w:p>
    <w:p w14:paraId="4B07BDEA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4 — COMPLIANCE &amp; RISK MANAGEMENT STANDARDS</w:t>
      </w:r>
    </w:p>
    <w:p w14:paraId="030DAA41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4.1 Autonomy Guardrails</w:t>
      </w:r>
    </w:p>
    <w:p w14:paraId="3E4936D6" w14:textId="77777777" w:rsidR="006228E5" w:rsidRPr="006228E5" w:rsidRDefault="006228E5" w:rsidP="006228E5">
      <w:r w:rsidRPr="006228E5">
        <w:t>Three levels:</w:t>
      </w:r>
    </w:p>
    <w:p w14:paraId="19C98491" w14:textId="77777777" w:rsidR="006228E5" w:rsidRPr="006228E5" w:rsidRDefault="006228E5" w:rsidP="006228E5">
      <w:r w:rsidRPr="006228E5">
        <w:rPr>
          <w:b/>
          <w:bCs/>
        </w:rPr>
        <w:t>Level 0 — Manual Only</w:t>
      </w:r>
      <w:r w:rsidRPr="006228E5">
        <w:br/>
        <w:t>Nothing runs without explicit approval.</w:t>
      </w:r>
    </w:p>
    <w:p w14:paraId="62EF6A77" w14:textId="77777777" w:rsidR="006228E5" w:rsidRPr="006228E5" w:rsidRDefault="006228E5" w:rsidP="006228E5">
      <w:r w:rsidRPr="006228E5">
        <w:rPr>
          <w:b/>
          <w:bCs/>
        </w:rPr>
        <w:t>Level 1 — Hybrid Assist</w:t>
      </w:r>
      <w:r w:rsidRPr="006228E5">
        <w:br/>
        <w:t>Low-risk tasks run automatically, high-risk require approvals.</w:t>
      </w:r>
    </w:p>
    <w:p w14:paraId="15D4557D" w14:textId="77777777" w:rsidR="006228E5" w:rsidRPr="006228E5" w:rsidRDefault="006228E5" w:rsidP="006228E5">
      <w:r w:rsidRPr="006228E5">
        <w:rPr>
          <w:b/>
          <w:bCs/>
        </w:rPr>
        <w:t>Level 2 — Autonomous With Oversight</w:t>
      </w:r>
      <w:r w:rsidRPr="006228E5">
        <w:br/>
        <w:t>System can execute tasks alone but logs everything and provides notifications.</w:t>
      </w:r>
    </w:p>
    <w:p w14:paraId="0DE0525D" w14:textId="77777777" w:rsidR="006228E5" w:rsidRPr="006228E5" w:rsidRDefault="006228E5" w:rsidP="006228E5">
      <w:r w:rsidRPr="006228E5">
        <w:t>Each module must declare its autonomy level.</w:t>
      </w:r>
    </w:p>
    <w:p w14:paraId="71C464DE" w14:textId="77777777" w:rsidR="006228E5" w:rsidRPr="006228E5" w:rsidRDefault="006228E5" w:rsidP="006228E5">
      <w:r w:rsidRPr="006228E5">
        <w:pict w14:anchorId="7227DD54">
          <v:rect id="_x0000_i1178" style="width:0;height:1.5pt" o:hralign="center" o:hrstd="t" o:hr="t" fillcolor="#a0a0a0" stroked="f"/>
        </w:pict>
      </w:r>
    </w:p>
    <w:p w14:paraId="165E8380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4.2 Industrial/IoT Safety Requirements</w:t>
      </w:r>
    </w:p>
    <w:p w14:paraId="42E779E0" w14:textId="77777777" w:rsidR="006228E5" w:rsidRPr="006228E5" w:rsidRDefault="006228E5" w:rsidP="006228E5">
      <w:r w:rsidRPr="006228E5">
        <w:t>All CNC/PLC/IoT operations must include:</w:t>
      </w:r>
    </w:p>
    <w:p w14:paraId="453B5EF1" w14:textId="77777777" w:rsidR="006228E5" w:rsidRPr="006228E5" w:rsidRDefault="006228E5" w:rsidP="006228E5">
      <w:pPr>
        <w:numPr>
          <w:ilvl w:val="0"/>
          <w:numId w:val="42"/>
        </w:numPr>
      </w:pPr>
      <w:r w:rsidRPr="006228E5">
        <w:t>Confirmations</w:t>
      </w:r>
    </w:p>
    <w:p w14:paraId="11B611DB" w14:textId="77777777" w:rsidR="006228E5" w:rsidRPr="006228E5" w:rsidRDefault="006228E5" w:rsidP="006228E5">
      <w:pPr>
        <w:numPr>
          <w:ilvl w:val="0"/>
          <w:numId w:val="42"/>
        </w:numPr>
      </w:pPr>
      <w:r w:rsidRPr="006228E5">
        <w:t>Logging</w:t>
      </w:r>
    </w:p>
    <w:p w14:paraId="10D7AAEB" w14:textId="77777777" w:rsidR="006228E5" w:rsidRPr="006228E5" w:rsidRDefault="006228E5" w:rsidP="006228E5">
      <w:pPr>
        <w:numPr>
          <w:ilvl w:val="0"/>
          <w:numId w:val="42"/>
        </w:numPr>
      </w:pPr>
      <w:r w:rsidRPr="006228E5">
        <w:t>Emergency stop</w:t>
      </w:r>
    </w:p>
    <w:p w14:paraId="3CC4C13A" w14:textId="77777777" w:rsidR="006228E5" w:rsidRPr="006228E5" w:rsidRDefault="006228E5" w:rsidP="006228E5">
      <w:pPr>
        <w:numPr>
          <w:ilvl w:val="0"/>
          <w:numId w:val="42"/>
        </w:numPr>
      </w:pPr>
      <w:r w:rsidRPr="006228E5">
        <w:t>Network isolation (if needed)</w:t>
      </w:r>
    </w:p>
    <w:p w14:paraId="6335AF53" w14:textId="77777777" w:rsidR="006228E5" w:rsidRPr="006228E5" w:rsidRDefault="006228E5" w:rsidP="006228E5">
      <w:pPr>
        <w:numPr>
          <w:ilvl w:val="0"/>
          <w:numId w:val="42"/>
        </w:numPr>
      </w:pPr>
      <w:r w:rsidRPr="006228E5">
        <w:t>Permission-based access</w:t>
      </w:r>
    </w:p>
    <w:p w14:paraId="1D93FA84" w14:textId="77777777" w:rsidR="006228E5" w:rsidRPr="006228E5" w:rsidRDefault="006228E5" w:rsidP="006228E5">
      <w:r w:rsidRPr="006228E5">
        <w:t>This is where Amazon, Google, and Microsoft fail:</w:t>
      </w:r>
      <w:r w:rsidRPr="006228E5">
        <w:br/>
        <w:t xml:space="preserve">They never extended AI safety into </w:t>
      </w:r>
      <w:r w:rsidRPr="006228E5">
        <w:rPr>
          <w:b/>
          <w:bCs/>
        </w:rPr>
        <w:t>physical</w:t>
      </w:r>
      <w:r w:rsidRPr="006228E5">
        <w:t xml:space="preserve"> safety.</w:t>
      </w:r>
      <w:r w:rsidRPr="006228E5">
        <w:br/>
        <w:t>SarahMemory will.</w:t>
      </w:r>
    </w:p>
    <w:p w14:paraId="50FE5AFD" w14:textId="77777777" w:rsidR="006228E5" w:rsidRPr="006228E5" w:rsidRDefault="006228E5" w:rsidP="006228E5">
      <w:r w:rsidRPr="006228E5">
        <w:pict w14:anchorId="7E62D0CE">
          <v:rect id="_x0000_i1179" style="width:0;height:1.5pt" o:hralign="center" o:hrstd="t" o:hr="t" fillcolor="#a0a0a0" stroked="f"/>
        </w:pict>
      </w:r>
    </w:p>
    <w:p w14:paraId="48F58F39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4.3 Privacy Boundary Controls</w:t>
      </w:r>
    </w:p>
    <w:p w14:paraId="0F846C74" w14:textId="77777777" w:rsidR="006228E5" w:rsidRPr="006228E5" w:rsidRDefault="006228E5" w:rsidP="006228E5">
      <w:r w:rsidRPr="006228E5">
        <w:t>Every subsystem must declare:</w:t>
      </w:r>
    </w:p>
    <w:p w14:paraId="66416373" w14:textId="77777777" w:rsidR="006228E5" w:rsidRPr="006228E5" w:rsidRDefault="006228E5" w:rsidP="006228E5">
      <w:pPr>
        <w:numPr>
          <w:ilvl w:val="0"/>
          <w:numId w:val="43"/>
        </w:numPr>
      </w:pPr>
      <w:r w:rsidRPr="006228E5">
        <w:t>Does it touch the cloud?</w:t>
      </w:r>
    </w:p>
    <w:p w14:paraId="75910D4A" w14:textId="77777777" w:rsidR="006228E5" w:rsidRPr="006228E5" w:rsidRDefault="006228E5" w:rsidP="006228E5">
      <w:pPr>
        <w:numPr>
          <w:ilvl w:val="0"/>
          <w:numId w:val="43"/>
        </w:numPr>
      </w:pPr>
      <w:r w:rsidRPr="006228E5">
        <w:t>Does it store personal data?</w:t>
      </w:r>
    </w:p>
    <w:p w14:paraId="58B7B9E8" w14:textId="77777777" w:rsidR="006228E5" w:rsidRPr="006228E5" w:rsidRDefault="006228E5" w:rsidP="006228E5">
      <w:pPr>
        <w:numPr>
          <w:ilvl w:val="0"/>
          <w:numId w:val="43"/>
        </w:numPr>
      </w:pPr>
      <w:r w:rsidRPr="006228E5">
        <w:t>Does it require consent?</w:t>
      </w:r>
    </w:p>
    <w:p w14:paraId="1B63D406" w14:textId="77777777" w:rsidR="006228E5" w:rsidRPr="006228E5" w:rsidRDefault="006228E5" w:rsidP="006228E5">
      <w:pPr>
        <w:numPr>
          <w:ilvl w:val="0"/>
          <w:numId w:val="43"/>
        </w:numPr>
      </w:pPr>
      <w:r w:rsidRPr="006228E5">
        <w:t>Can it be wiped independently?</w:t>
      </w:r>
    </w:p>
    <w:p w14:paraId="5FC99C61" w14:textId="77777777" w:rsidR="006228E5" w:rsidRPr="006228E5" w:rsidRDefault="006228E5" w:rsidP="006228E5">
      <w:pPr>
        <w:numPr>
          <w:ilvl w:val="0"/>
          <w:numId w:val="43"/>
        </w:numPr>
      </w:pPr>
      <w:r w:rsidRPr="006228E5">
        <w:t>Does it log activity?</w:t>
      </w:r>
    </w:p>
    <w:p w14:paraId="548129E7" w14:textId="77777777" w:rsidR="006228E5" w:rsidRPr="006228E5" w:rsidRDefault="006228E5" w:rsidP="006228E5">
      <w:r w:rsidRPr="006228E5">
        <w:t>Users must see clear boundaries.</w:t>
      </w:r>
    </w:p>
    <w:p w14:paraId="7A3155A3" w14:textId="77777777" w:rsidR="006228E5" w:rsidRPr="006228E5" w:rsidRDefault="006228E5" w:rsidP="006228E5">
      <w:r w:rsidRPr="006228E5">
        <w:pict w14:anchorId="2FF16141">
          <v:rect id="_x0000_i1180" style="width:0;height:1.5pt" o:hralign="center" o:hrstd="t" o:hr="t" fillcolor="#a0a0a0" stroked="f"/>
        </w:pict>
      </w:r>
    </w:p>
    <w:p w14:paraId="51AF3C6F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4.4 Update Testing &amp; Self-Repair Standard</w:t>
      </w:r>
    </w:p>
    <w:p w14:paraId="4AAE4FA8" w14:textId="77777777" w:rsidR="006228E5" w:rsidRPr="006228E5" w:rsidRDefault="006228E5" w:rsidP="006228E5">
      <w:r w:rsidRPr="006228E5">
        <w:t>All updates must be:</w:t>
      </w:r>
    </w:p>
    <w:p w14:paraId="1C32B800" w14:textId="77777777" w:rsidR="006228E5" w:rsidRPr="006228E5" w:rsidRDefault="006228E5" w:rsidP="006228E5">
      <w:pPr>
        <w:numPr>
          <w:ilvl w:val="0"/>
          <w:numId w:val="44"/>
        </w:numPr>
      </w:pPr>
      <w:r w:rsidRPr="006228E5">
        <w:t>Tested in sandbox</w:t>
      </w:r>
    </w:p>
    <w:p w14:paraId="60C994EA" w14:textId="77777777" w:rsidR="006228E5" w:rsidRPr="006228E5" w:rsidRDefault="006228E5" w:rsidP="006228E5">
      <w:pPr>
        <w:numPr>
          <w:ilvl w:val="0"/>
          <w:numId w:val="44"/>
        </w:numPr>
      </w:pPr>
      <w:r w:rsidRPr="006228E5">
        <w:t>Compared to current system</w:t>
      </w:r>
    </w:p>
    <w:p w14:paraId="3062C8B3" w14:textId="77777777" w:rsidR="006228E5" w:rsidRPr="006228E5" w:rsidRDefault="006228E5" w:rsidP="006228E5">
      <w:pPr>
        <w:numPr>
          <w:ilvl w:val="0"/>
          <w:numId w:val="44"/>
        </w:numPr>
      </w:pPr>
      <w:r w:rsidRPr="006228E5">
        <w:t>Scored for risk</w:t>
      </w:r>
    </w:p>
    <w:p w14:paraId="58BA3FE3" w14:textId="77777777" w:rsidR="006228E5" w:rsidRPr="006228E5" w:rsidRDefault="006228E5" w:rsidP="006228E5">
      <w:pPr>
        <w:numPr>
          <w:ilvl w:val="0"/>
          <w:numId w:val="44"/>
        </w:numPr>
      </w:pPr>
      <w:r w:rsidRPr="006228E5">
        <w:t>Reversible</w:t>
      </w:r>
    </w:p>
    <w:p w14:paraId="7C31BE87" w14:textId="77777777" w:rsidR="006228E5" w:rsidRPr="006228E5" w:rsidRDefault="006228E5" w:rsidP="006228E5">
      <w:r w:rsidRPr="006228E5">
        <w:t>No “blind updates” allowed.</w:t>
      </w:r>
    </w:p>
    <w:p w14:paraId="1B6743CC" w14:textId="77777777" w:rsidR="006228E5" w:rsidRPr="006228E5" w:rsidRDefault="006228E5" w:rsidP="006228E5">
      <w:r w:rsidRPr="006228E5">
        <w:t>This is the exact failure that crippled Windows, Android, macOS, and every cloud LLM service.</w:t>
      </w:r>
    </w:p>
    <w:p w14:paraId="63A09B3C" w14:textId="77777777" w:rsidR="006228E5" w:rsidRPr="006228E5" w:rsidRDefault="006228E5" w:rsidP="006228E5">
      <w:r w:rsidRPr="006228E5">
        <w:pict w14:anchorId="5A2CBC2D">
          <v:rect id="_x0000_i1181" style="width:0;height:1.5pt" o:hralign="center" o:hrstd="t" o:hr="t" fillcolor="#a0a0a0" stroked="f"/>
        </w:pict>
      </w:r>
    </w:p>
    <w:p w14:paraId="23703A7E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5 — DEVELOPMENT PROCESS GUIDELINES</w:t>
      </w:r>
    </w:p>
    <w:p w14:paraId="2380CA9E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5.1 Code Standards</w:t>
      </w:r>
    </w:p>
    <w:p w14:paraId="1EE9D6E2" w14:textId="77777777" w:rsidR="006228E5" w:rsidRPr="006228E5" w:rsidRDefault="006228E5" w:rsidP="006228E5">
      <w:r w:rsidRPr="006228E5">
        <w:t>All Python modules must maintain:</w:t>
      </w:r>
    </w:p>
    <w:p w14:paraId="0BE55A85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>Zero global side effects</w:t>
      </w:r>
    </w:p>
    <w:p w14:paraId="78CE5F8E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>Deterministic class/function naming</w:t>
      </w:r>
    </w:p>
    <w:p w14:paraId="2034B01E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>No obfuscation</w:t>
      </w:r>
    </w:p>
    <w:p w14:paraId="2055272C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>Full docstring coverage</w:t>
      </w:r>
    </w:p>
    <w:p w14:paraId="7DCC8644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>Inline comments for complex logic</w:t>
      </w:r>
    </w:p>
    <w:p w14:paraId="2A47E341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 xml:space="preserve">Compatibility with </w:t>
      </w:r>
      <w:proofErr w:type="spellStart"/>
      <w:r w:rsidRPr="006228E5">
        <w:t>pywebview</w:t>
      </w:r>
      <w:proofErr w:type="spellEnd"/>
    </w:p>
    <w:p w14:paraId="22E5F487" w14:textId="77777777" w:rsidR="006228E5" w:rsidRPr="006228E5" w:rsidRDefault="006228E5" w:rsidP="006228E5">
      <w:pPr>
        <w:numPr>
          <w:ilvl w:val="0"/>
          <w:numId w:val="45"/>
        </w:numPr>
      </w:pPr>
      <w:r w:rsidRPr="006228E5">
        <w:t xml:space="preserve">Compatibility with external </w:t>
      </w:r>
      <w:proofErr w:type="spellStart"/>
      <w:r w:rsidRPr="006228E5">
        <w:t>WebUI</w:t>
      </w:r>
      <w:proofErr w:type="spellEnd"/>
    </w:p>
    <w:p w14:paraId="6AE2B68F" w14:textId="77777777" w:rsidR="006228E5" w:rsidRPr="006228E5" w:rsidRDefault="006228E5" w:rsidP="006228E5">
      <w:r w:rsidRPr="006228E5">
        <w:t>JavaScript (app.js) must include:</w:t>
      </w:r>
    </w:p>
    <w:p w14:paraId="16826BC9" w14:textId="77777777" w:rsidR="006228E5" w:rsidRPr="006228E5" w:rsidRDefault="006228E5" w:rsidP="006228E5">
      <w:pPr>
        <w:numPr>
          <w:ilvl w:val="0"/>
          <w:numId w:val="46"/>
        </w:numPr>
      </w:pPr>
      <w:r w:rsidRPr="006228E5">
        <w:t>Environment detection</w:t>
      </w:r>
    </w:p>
    <w:p w14:paraId="246DBDC9" w14:textId="77777777" w:rsidR="006228E5" w:rsidRPr="006228E5" w:rsidRDefault="006228E5" w:rsidP="006228E5">
      <w:pPr>
        <w:numPr>
          <w:ilvl w:val="0"/>
          <w:numId w:val="46"/>
        </w:numPr>
      </w:pPr>
      <w:r w:rsidRPr="006228E5">
        <w:t>Bridge fallback logic</w:t>
      </w:r>
    </w:p>
    <w:p w14:paraId="2116919A" w14:textId="77777777" w:rsidR="006228E5" w:rsidRPr="006228E5" w:rsidRDefault="006228E5" w:rsidP="006228E5">
      <w:pPr>
        <w:numPr>
          <w:ilvl w:val="0"/>
          <w:numId w:val="46"/>
        </w:numPr>
      </w:pPr>
      <w:r w:rsidRPr="006228E5">
        <w:t>API routing watchdog</w:t>
      </w:r>
    </w:p>
    <w:p w14:paraId="79DC82A7" w14:textId="77777777" w:rsidR="006228E5" w:rsidRPr="006228E5" w:rsidRDefault="006228E5" w:rsidP="006228E5">
      <w:pPr>
        <w:numPr>
          <w:ilvl w:val="0"/>
          <w:numId w:val="46"/>
        </w:numPr>
      </w:pPr>
      <w:r w:rsidRPr="006228E5">
        <w:t>Browser compliance (Chrome, Edge, Safari, Firefox)</w:t>
      </w:r>
    </w:p>
    <w:p w14:paraId="1B8D4C56" w14:textId="77777777" w:rsidR="006228E5" w:rsidRPr="006228E5" w:rsidRDefault="006228E5" w:rsidP="006228E5">
      <w:r w:rsidRPr="006228E5">
        <w:pict w14:anchorId="013BE1B8">
          <v:rect id="_x0000_i1182" style="width:0;height:1.5pt" o:hralign="center" o:hrstd="t" o:hr="t" fillcolor="#a0a0a0" stroked="f"/>
        </w:pict>
      </w:r>
    </w:p>
    <w:p w14:paraId="16B648E6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5.2 Security Standards</w:t>
      </w:r>
    </w:p>
    <w:p w14:paraId="6A17683C" w14:textId="77777777" w:rsidR="006228E5" w:rsidRPr="006228E5" w:rsidRDefault="006228E5" w:rsidP="006228E5">
      <w:r w:rsidRPr="006228E5">
        <w:t>Every module must pass:</w:t>
      </w:r>
    </w:p>
    <w:p w14:paraId="1F06A6FB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SQL injection protection</w:t>
      </w:r>
    </w:p>
    <w:p w14:paraId="5D40B536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Input sanitization</w:t>
      </w:r>
    </w:p>
    <w:p w14:paraId="1674C424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Safe eval / no arbitrary code execution</w:t>
      </w:r>
    </w:p>
    <w:p w14:paraId="189565A8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Sandboxed operations</w:t>
      </w:r>
    </w:p>
    <w:p w14:paraId="3669A9EF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API key protection</w:t>
      </w:r>
    </w:p>
    <w:p w14:paraId="0EA90FBE" w14:textId="77777777" w:rsidR="006228E5" w:rsidRPr="006228E5" w:rsidRDefault="006228E5" w:rsidP="006228E5">
      <w:pPr>
        <w:numPr>
          <w:ilvl w:val="0"/>
          <w:numId w:val="47"/>
        </w:numPr>
      </w:pPr>
      <w:r w:rsidRPr="006228E5">
        <w:t>Strict offline-mode protocol</w:t>
      </w:r>
    </w:p>
    <w:p w14:paraId="06CD9E4E" w14:textId="77777777" w:rsidR="006228E5" w:rsidRPr="006228E5" w:rsidRDefault="006228E5" w:rsidP="006228E5">
      <w:r w:rsidRPr="006228E5">
        <w:pict w14:anchorId="714EFB60">
          <v:rect id="_x0000_i1183" style="width:0;height:1.5pt" o:hralign="center" o:hrstd="t" o:hr="t" fillcolor="#a0a0a0" stroked="f"/>
        </w:pict>
      </w:r>
    </w:p>
    <w:p w14:paraId="193EC53E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5.3 Logging Standards</w:t>
      </w:r>
    </w:p>
    <w:p w14:paraId="1821AA20" w14:textId="77777777" w:rsidR="006228E5" w:rsidRPr="006228E5" w:rsidRDefault="006228E5" w:rsidP="006228E5">
      <w:r w:rsidRPr="006228E5">
        <w:t>Logs are not optional.</w:t>
      </w:r>
    </w:p>
    <w:p w14:paraId="5E8855DB" w14:textId="77777777" w:rsidR="006228E5" w:rsidRPr="006228E5" w:rsidRDefault="006228E5" w:rsidP="006228E5">
      <w:r w:rsidRPr="006228E5">
        <w:t>Each subsystem must log:</w:t>
      </w:r>
    </w:p>
    <w:p w14:paraId="2F52904C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Errors</w:t>
      </w:r>
    </w:p>
    <w:p w14:paraId="0D767001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Warnings</w:t>
      </w:r>
    </w:p>
    <w:p w14:paraId="13B39947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Decisions</w:t>
      </w:r>
    </w:p>
    <w:p w14:paraId="6C0BF422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User interactions</w:t>
      </w:r>
    </w:p>
    <w:p w14:paraId="21A1B729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Model reasoning summaries</w:t>
      </w:r>
    </w:p>
    <w:p w14:paraId="53FC6EA5" w14:textId="77777777" w:rsidR="006228E5" w:rsidRPr="006228E5" w:rsidRDefault="006228E5" w:rsidP="006228E5">
      <w:pPr>
        <w:numPr>
          <w:ilvl w:val="0"/>
          <w:numId w:val="48"/>
        </w:numPr>
      </w:pPr>
      <w:r w:rsidRPr="006228E5">
        <w:t>Device commands</w:t>
      </w:r>
    </w:p>
    <w:p w14:paraId="162D861D" w14:textId="77777777" w:rsidR="006228E5" w:rsidRPr="006228E5" w:rsidRDefault="006228E5" w:rsidP="006228E5">
      <w:r w:rsidRPr="006228E5">
        <w:t>All logs must route to the unified audit system.</w:t>
      </w:r>
    </w:p>
    <w:p w14:paraId="6B7EB5AA" w14:textId="77777777" w:rsidR="006228E5" w:rsidRPr="006228E5" w:rsidRDefault="006228E5" w:rsidP="006228E5">
      <w:r w:rsidRPr="006228E5">
        <w:pict w14:anchorId="7E0E802B">
          <v:rect id="_x0000_i1184" style="width:0;height:1.5pt" o:hralign="center" o:hrstd="t" o:hr="t" fillcolor="#a0a0a0" stroked="f"/>
        </w:pict>
      </w:r>
    </w:p>
    <w:p w14:paraId="770C1E42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6 — PRODUCT ROADMAP GOVERNANCE</w:t>
      </w:r>
    </w:p>
    <w:p w14:paraId="26F1D293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6.1 Versioning Discipline</w:t>
      </w:r>
    </w:p>
    <w:p w14:paraId="262809FA" w14:textId="77777777" w:rsidR="006228E5" w:rsidRPr="006228E5" w:rsidRDefault="006228E5" w:rsidP="006228E5">
      <w:r w:rsidRPr="006228E5">
        <w:t>Your current model (v7.7.5) must evolve with semantic versioning:</w:t>
      </w:r>
    </w:p>
    <w:p w14:paraId="6913749D" w14:textId="77777777" w:rsidR="006228E5" w:rsidRPr="006228E5" w:rsidRDefault="006228E5" w:rsidP="006228E5">
      <w:pPr>
        <w:numPr>
          <w:ilvl w:val="0"/>
          <w:numId w:val="49"/>
        </w:numPr>
      </w:pPr>
      <w:r w:rsidRPr="006228E5">
        <w:rPr>
          <w:b/>
          <w:bCs/>
        </w:rPr>
        <w:t>Major:</w:t>
      </w:r>
      <w:r w:rsidRPr="006228E5">
        <w:t xml:space="preserve"> New platform features</w:t>
      </w:r>
    </w:p>
    <w:p w14:paraId="2A6D9F1A" w14:textId="77777777" w:rsidR="006228E5" w:rsidRPr="006228E5" w:rsidRDefault="006228E5" w:rsidP="006228E5">
      <w:pPr>
        <w:numPr>
          <w:ilvl w:val="0"/>
          <w:numId w:val="49"/>
        </w:numPr>
      </w:pPr>
      <w:r w:rsidRPr="006228E5">
        <w:rPr>
          <w:b/>
          <w:bCs/>
        </w:rPr>
        <w:t>Minor:</w:t>
      </w:r>
      <w:r w:rsidRPr="006228E5">
        <w:t xml:space="preserve"> Modules, subsystems</w:t>
      </w:r>
    </w:p>
    <w:p w14:paraId="4A7D69C8" w14:textId="77777777" w:rsidR="006228E5" w:rsidRPr="006228E5" w:rsidRDefault="006228E5" w:rsidP="006228E5">
      <w:pPr>
        <w:numPr>
          <w:ilvl w:val="0"/>
          <w:numId w:val="49"/>
        </w:numPr>
      </w:pPr>
      <w:r w:rsidRPr="006228E5">
        <w:rPr>
          <w:b/>
          <w:bCs/>
        </w:rPr>
        <w:t>Patch:</w:t>
      </w:r>
      <w:r w:rsidRPr="006228E5">
        <w:t xml:space="preserve"> Bug fixes, UI cleanups</w:t>
      </w:r>
    </w:p>
    <w:p w14:paraId="4850067B" w14:textId="77777777" w:rsidR="006228E5" w:rsidRPr="006228E5" w:rsidRDefault="006228E5" w:rsidP="006228E5">
      <w:r w:rsidRPr="006228E5">
        <w:t>Everything must be reversible.</w:t>
      </w:r>
    </w:p>
    <w:p w14:paraId="41157AF2" w14:textId="77777777" w:rsidR="006228E5" w:rsidRPr="006228E5" w:rsidRDefault="006228E5" w:rsidP="006228E5">
      <w:r w:rsidRPr="006228E5">
        <w:pict w14:anchorId="0D57E564">
          <v:rect id="_x0000_i1185" style="width:0;height:1.5pt" o:hralign="center" o:hrstd="t" o:hr="t" fillcolor="#a0a0a0" stroked="f"/>
        </w:pict>
      </w:r>
    </w:p>
    <w:p w14:paraId="701A5CB8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6.2 Future Phases</w:t>
      </w:r>
    </w:p>
    <w:p w14:paraId="3E63F1A2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B:</w:t>
      </w:r>
      <w:r w:rsidRPr="006228E5">
        <w:t xml:space="preserve"> Autonomous Agent &amp; Object Interaction</w:t>
      </w:r>
    </w:p>
    <w:p w14:paraId="1B39B82F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C:</w:t>
      </w:r>
      <w:r w:rsidRPr="006228E5">
        <w:t xml:space="preserve"> Full Mobile App Sync Infrastructure</w:t>
      </w:r>
    </w:p>
    <w:p w14:paraId="105B9EDF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D:</w:t>
      </w:r>
      <w:r w:rsidRPr="006228E5">
        <w:t xml:space="preserve"> Distributed Multi-Instance Mesh Network</w:t>
      </w:r>
    </w:p>
    <w:p w14:paraId="25EA828B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E:</w:t>
      </w:r>
      <w:r w:rsidRPr="006228E5">
        <w:t xml:space="preserve"> Tokenized Economy + AI Knowledge Trading</w:t>
      </w:r>
    </w:p>
    <w:p w14:paraId="309EC472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F:</w:t>
      </w:r>
      <w:r w:rsidRPr="006228E5">
        <w:t xml:space="preserve"> Enterprise Industrial Suite</w:t>
      </w:r>
    </w:p>
    <w:p w14:paraId="55E31ADC" w14:textId="77777777" w:rsidR="006228E5" w:rsidRPr="006228E5" w:rsidRDefault="006228E5" w:rsidP="006228E5">
      <w:pPr>
        <w:numPr>
          <w:ilvl w:val="0"/>
          <w:numId w:val="50"/>
        </w:numPr>
      </w:pPr>
      <w:r w:rsidRPr="006228E5">
        <w:rPr>
          <w:b/>
          <w:bCs/>
        </w:rPr>
        <w:t>Phase G:</w:t>
      </w:r>
      <w:r w:rsidRPr="006228E5">
        <w:t xml:space="preserve"> SarahMemory Quantum Extensions</w:t>
      </w:r>
    </w:p>
    <w:p w14:paraId="048A54C6" w14:textId="77777777" w:rsidR="006228E5" w:rsidRPr="006228E5" w:rsidRDefault="006228E5" w:rsidP="006228E5">
      <w:r w:rsidRPr="006228E5">
        <w:t>This is the multi-decade runway.</w:t>
      </w:r>
    </w:p>
    <w:p w14:paraId="49E2E428" w14:textId="77777777" w:rsidR="006228E5" w:rsidRPr="006228E5" w:rsidRDefault="006228E5" w:rsidP="006228E5">
      <w:r w:rsidRPr="006228E5">
        <w:pict w14:anchorId="0007D2DF">
          <v:rect id="_x0000_i1186" style="width:0;height:1.5pt" o:hralign="center" o:hrstd="t" o:hr="t" fillcolor="#a0a0a0" stroked="f"/>
        </w:pict>
      </w:r>
    </w:p>
    <w:p w14:paraId="20579D29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7 — WHY SARAHMEMORY SUCCEEDS WHERE BIG TECH FAILS</w:t>
      </w:r>
    </w:p>
    <w:p w14:paraId="5C35046F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7.1 Big Tech Failure Point: Centralization</w:t>
      </w:r>
    </w:p>
    <w:p w14:paraId="78F80EA8" w14:textId="3A5A805A" w:rsidR="006228E5" w:rsidRPr="006228E5" w:rsidRDefault="00ED3606" w:rsidP="006228E5">
      <w:r>
        <w:t>SarahMemory</w:t>
      </w:r>
      <w:r w:rsidR="006228E5" w:rsidRPr="006228E5">
        <w:t xml:space="preserve"> advantage: </w:t>
      </w:r>
      <w:r w:rsidR="006228E5" w:rsidRPr="006228E5">
        <w:rPr>
          <w:b/>
          <w:bCs/>
        </w:rPr>
        <w:t>local-first + distributed multi-instance mesh.</w:t>
      </w:r>
    </w:p>
    <w:p w14:paraId="5F57384B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7.2 Big Tech Failure Point: Opaque Black Boxes</w:t>
      </w:r>
    </w:p>
    <w:p w14:paraId="3017796D" w14:textId="47CDF58D" w:rsidR="006228E5" w:rsidRPr="006228E5" w:rsidRDefault="00ED3606" w:rsidP="006228E5">
      <w:r>
        <w:t>SarahMemory</w:t>
      </w:r>
      <w:r w:rsidR="006228E5" w:rsidRPr="006228E5">
        <w:t xml:space="preserve"> advantage: </w:t>
      </w:r>
      <w:r w:rsidR="006228E5" w:rsidRPr="006228E5">
        <w:rPr>
          <w:b/>
          <w:bCs/>
        </w:rPr>
        <w:t>every action explainable, every decision traceable.</w:t>
      </w:r>
    </w:p>
    <w:p w14:paraId="0F9A1ED2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7.3 Big Tech Failure Point: Cloud Dependency</w:t>
      </w:r>
    </w:p>
    <w:p w14:paraId="269D1810" w14:textId="2A0F2315" w:rsidR="006228E5" w:rsidRPr="006228E5" w:rsidRDefault="00ED3606" w:rsidP="006228E5">
      <w:r>
        <w:t>SarahMemory</w:t>
      </w:r>
      <w:r w:rsidR="006228E5" w:rsidRPr="006228E5">
        <w:t xml:space="preserve"> advantage: </w:t>
      </w:r>
      <w:r w:rsidR="006228E5" w:rsidRPr="006228E5">
        <w:rPr>
          <w:b/>
          <w:bCs/>
        </w:rPr>
        <w:t>offline viability + local compute sovereignty.</w:t>
      </w:r>
    </w:p>
    <w:p w14:paraId="73B0D302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7.4 Big Tech Failure Point: Lock-In &amp; Monetization Walls</w:t>
      </w:r>
    </w:p>
    <w:p w14:paraId="619BF294" w14:textId="7D004842" w:rsidR="006228E5" w:rsidRPr="006228E5" w:rsidRDefault="00ED3606" w:rsidP="006228E5">
      <w:r>
        <w:t>SarahMemory</w:t>
      </w:r>
      <w:r w:rsidR="006228E5" w:rsidRPr="006228E5">
        <w:t xml:space="preserve"> advantage:</w:t>
      </w:r>
      <w:r w:rsidR="006228E5" w:rsidRPr="006228E5">
        <w:br/>
      </w:r>
      <w:r w:rsidR="006228E5" w:rsidRPr="006228E5">
        <w:rPr>
          <w:b/>
          <w:bCs/>
        </w:rPr>
        <w:t>open architecture + transferable directories + local DB ownership.</w:t>
      </w:r>
    </w:p>
    <w:p w14:paraId="36B60589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7.5 Big Tech Failure Point: Weak Industrial Safety</w:t>
      </w:r>
    </w:p>
    <w:p w14:paraId="7FFF3694" w14:textId="042E8A8E" w:rsidR="006228E5" w:rsidRPr="006228E5" w:rsidRDefault="00ED3606" w:rsidP="006228E5">
      <w:r>
        <w:t>SarahMemory</w:t>
      </w:r>
      <w:r w:rsidR="006228E5" w:rsidRPr="006228E5">
        <w:t xml:space="preserve"> advantage:</w:t>
      </w:r>
      <w:r w:rsidR="006228E5" w:rsidRPr="006228E5">
        <w:br/>
      </w:r>
      <w:r w:rsidR="006228E5" w:rsidRPr="006228E5">
        <w:rPr>
          <w:b/>
          <w:bCs/>
        </w:rPr>
        <w:t>CNC/PLC/Robotics-grade guardrails.</w:t>
      </w:r>
    </w:p>
    <w:p w14:paraId="7CDDB57C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7.6 Big Tech Failure Point: No Personality Persistence</w:t>
      </w:r>
    </w:p>
    <w:p w14:paraId="608861A3" w14:textId="5BA56161" w:rsidR="006228E5" w:rsidRPr="006228E5" w:rsidRDefault="00ED3606" w:rsidP="006228E5">
      <w:r>
        <w:t>SarahMemory</w:t>
      </w:r>
      <w:r w:rsidR="006228E5" w:rsidRPr="006228E5">
        <w:t xml:space="preserve"> advantage:</w:t>
      </w:r>
      <w:r w:rsidR="006228E5" w:rsidRPr="006228E5">
        <w:br/>
      </w:r>
      <w:r w:rsidR="006228E5" w:rsidRPr="006228E5">
        <w:rPr>
          <w:b/>
          <w:bCs/>
        </w:rPr>
        <w:t>vector memory + emotional realism + long-term learning.</w:t>
      </w:r>
    </w:p>
    <w:p w14:paraId="6B169356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7.7 Big Tech Failure Point: No User Identity Binding</w:t>
      </w:r>
    </w:p>
    <w:p w14:paraId="5C1F4460" w14:textId="1CA43186" w:rsidR="006228E5" w:rsidRPr="006228E5" w:rsidRDefault="00ED3606" w:rsidP="006228E5">
      <w:r>
        <w:t>SarahMemory</w:t>
      </w:r>
      <w:r w:rsidR="006228E5" w:rsidRPr="006228E5">
        <w:t xml:space="preserve"> advantage:</w:t>
      </w:r>
      <w:r w:rsidR="006228E5" w:rsidRPr="006228E5">
        <w:br/>
      </w:r>
      <w:proofErr w:type="spellStart"/>
      <w:r w:rsidR="006228E5" w:rsidRPr="006228E5">
        <w:rPr>
          <w:b/>
          <w:bCs/>
        </w:rPr>
        <w:t>PIN+Password-linked</w:t>
      </w:r>
      <w:proofErr w:type="spellEnd"/>
      <w:r w:rsidR="006228E5" w:rsidRPr="006228E5">
        <w:rPr>
          <w:b/>
          <w:bCs/>
        </w:rPr>
        <w:t xml:space="preserve"> identity root + cross-device continuity.</w:t>
      </w:r>
    </w:p>
    <w:p w14:paraId="368EF3B6" w14:textId="77777777" w:rsidR="006228E5" w:rsidRPr="006228E5" w:rsidRDefault="006228E5" w:rsidP="006228E5">
      <w:r w:rsidRPr="006228E5">
        <w:pict w14:anchorId="47316890">
          <v:rect id="_x0000_i1187" style="width:0;height:1.5pt" o:hralign="center" o:hrstd="t" o:hr="t" fillcolor="#a0a0a0" stroked="f"/>
        </w:pict>
      </w:r>
    </w:p>
    <w:p w14:paraId="252868FB" w14:textId="77777777" w:rsidR="006228E5" w:rsidRPr="006228E5" w:rsidRDefault="006228E5" w:rsidP="006228E5">
      <w:pPr>
        <w:rPr>
          <w:b/>
          <w:bCs/>
        </w:rPr>
      </w:pPr>
      <w:r w:rsidRPr="006228E5">
        <w:rPr>
          <w:b/>
          <w:bCs/>
        </w:rPr>
        <w:t>SECTION 8 — FINAL GUIDELINE: THE CORE PROMISE</w:t>
      </w:r>
    </w:p>
    <w:p w14:paraId="1A503330" w14:textId="77777777" w:rsidR="006228E5" w:rsidRPr="006228E5" w:rsidRDefault="006228E5" w:rsidP="006228E5">
      <w:r w:rsidRPr="006228E5">
        <w:rPr>
          <w:b/>
          <w:bCs/>
        </w:rPr>
        <w:t>SarahMemory must always operate under these mandates:</w:t>
      </w:r>
    </w:p>
    <w:p w14:paraId="11C86F4A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The user controls the AI</w:t>
      </w:r>
    </w:p>
    <w:p w14:paraId="51621BDC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The system explains itself</w:t>
      </w:r>
    </w:p>
    <w:p w14:paraId="3BD3A6AE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Privacy is default</w:t>
      </w:r>
    </w:p>
    <w:p w14:paraId="41AE404C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Autonomy is permission-based</w:t>
      </w:r>
    </w:p>
    <w:p w14:paraId="54E56A57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Learning is transparent</w:t>
      </w:r>
    </w:p>
    <w:p w14:paraId="002D776E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Memory is reversible</w:t>
      </w:r>
    </w:p>
    <w:p w14:paraId="6B4B790C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Updates are safe-tested</w:t>
      </w:r>
    </w:p>
    <w:p w14:paraId="496FA324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Physical actions are guarded</w:t>
      </w:r>
    </w:p>
    <w:p w14:paraId="5AD285F3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Cloud is optional</w:t>
      </w:r>
    </w:p>
    <w:p w14:paraId="5969AE5E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Every subsystem is replaceable</w:t>
      </w:r>
    </w:p>
    <w:p w14:paraId="465325FD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Logs are unified</w:t>
      </w:r>
    </w:p>
    <w:p w14:paraId="7EE52C94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Cross-platform behavior is identical</w:t>
      </w:r>
    </w:p>
    <w:p w14:paraId="38EC2985" w14:textId="77777777" w:rsidR="006228E5" w:rsidRPr="006228E5" w:rsidRDefault="006228E5" w:rsidP="006228E5">
      <w:pPr>
        <w:numPr>
          <w:ilvl w:val="0"/>
          <w:numId w:val="51"/>
        </w:numPr>
      </w:pPr>
      <w:r w:rsidRPr="006228E5">
        <w:t>The user is the sovereign root of all logic</w:t>
      </w:r>
    </w:p>
    <w:p w14:paraId="5701A19E" w14:textId="77777777" w:rsidR="006228E5" w:rsidRDefault="006228E5" w:rsidP="006228E5">
      <w:pPr>
        <w:rPr>
          <w:b/>
          <w:bCs/>
        </w:rPr>
      </w:pPr>
      <w:r w:rsidRPr="006228E5">
        <w:t xml:space="preserve">This is the blueprint that ensures SarahMemory becomes the </w:t>
      </w:r>
      <w:r w:rsidRPr="006228E5">
        <w:rPr>
          <w:b/>
          <w:bCs/>
        </w:rPr>
        <w:t xml:space="preserve">first real </w:t>
      </w:r>
      <w:proofErr w:type="spellStart"/>
      <w:r w:rsidRPr="006228E5">
        <w:rPr>
          <w:b/>
          <w:bCs/>
        </w:rPr>
        <w:t>AiOS</w:t>
      </w:r>
      <w:proofErr w:type="spellEnd"/>
      <w:r w:rsidRPr="006228E5">
        <w:t xml:space="preserve">—one that outperforms every major AI corporation not by being bigger, but by being </w:t>
      </w:r>
      <w:r w:rsidRPr="006228E5">
        <w:rPr>
          <w:b/>
          <w:bCs/>
        </w:rPr>
        <w:t>smarter, safer, and entirely user-controlled.</w:t>
      </w:r>
    </w:p>
    <w:p w14:paraId="481B9504" w14:textId="77777777" w:rsidR="006228E5" w:rsidRDefault="006228E5" w:rsidP="006228E5">
      <w:pPr>
        <w:rPr>
          <w:b/>
          <w:bCs/>
        </w:rPr>
      </w:pPr>
    </w:p>
    <w:p w14:paraId="11688D6F" w14:textId="77777777" w:rsidR="006228E5" w:rsidRPr="006228E5" w:rsidRDefault="006228E5" w:rsidP="006228E5"/>
    <w:p w14:paraId="1B9429F4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SarahMemoryIntegration.py</w:t>
      </w:r>
      <w:proofErr w:type="gramEnd"/>
    </w:p>
    <w:p w14:paraId="1E1A2359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SarahMemoryPersonality.py</w:t>
      </w:r>
      <w:proofErr w:type="gramEnd"/>
    </w:p>
    <w:p w14:paraId="6BCADF87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SarahMemoryAdaptive.py</w:t>
      </w:r>
      <w:proofErr w:type="gramEnd"/>
    </w:p>
    <w:p w14:paraId="60EE21D9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SarahMemoryReply.py</w:t>
      </w:r>
      <w:proofErr w:type="gramEnd"/>
    </w:p>
    <w:p w14:paraId="2A955993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SarahMemoryNetwork.py</w:t>
      </w:r>
      <w:proofErr w:type="gramEnd"/>
    </w:p>
    <w:p w14:paraId="3E9A2AC7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SarahMemoryAPI.py</w:t>
      </w:r>
      <w:proofErr w:type="gramEnd"/>
    </w:p>
    <w:p w14:paraId="3B67EDFC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SarahMemoryResearch.py</w:t>
      </w:r>
      <w:proofErr w:type="gramEnd"/>
    </w:p>
    <w:p w14:paraId="1D21A049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SarahMemoryVoice.py</w:t>
      </w:r>
      <w:proofErr w:type="gramEnd"/>
    </w:p>
    <w:p w14:paraId="2E0ECBCA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app.py</w:t>
      </w:r>
      <w:proofErr w:type="gramEnd"/>
    </w:p>
    <w:p w14:paraId="08ACD1DD" w14:textId="77777777" w:rsidR="0008369F" w:rsidRDefault="0008369F" w:rsidP="000836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SarahMemoryGUI.py</w:t>
      </w:r>
      <w:proofErr w:type="gramEnd"/>
    </w:p>
    <w:p w14:paraId="5CCD6949" w14:textId="77777777" w:rsidR="006228E5" w:rsidRPr="00D1779C" w:rsidRDefault="006228E5" w:rsidP="006228E5"/>
    <w:p w14:paraId="4F131016" w14:textId="4CABA38A" w:rsidR="00044941" w:rsidRPr="00D1779C" w:rsidRDefault="00044941" w:rsidP="00D1779C"/>
    <w:sectPr w:rsidR="00044941" w:rsidRPr="00D1779C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3022F" w14:textId="77777777" w:rsidR="007E0E69" w:rsidRDefault="007E0E69" w:rsidP="00524988">
      <w:pPr>
        <w:spacing w:after="0" w:line="240" w:lineRule="auto"/>
      </w:pPr>
      <w:r>
        <w:separator/>
      </w:r>
    </w:p>
  </w:endnote>
  <w:endnote w:type="continuationSeparator" w:id="0">
    <w:p w14:paraId="09CC3C45" w14:textId="77777777" w:rsidR="007E0E69" w:rsidRDefault="007E0E69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6B68B" w14:textId="77777777" w:rsidR="007E0E69" w:rsidRDefault="007E0E69" w:rsidP="00524988">
      <w:pPr>
        <w:spacing w:after="0" w:line="240" w:lineRule="auto"/>
      </w:pPr>
      <w:r>
        <w:separator/>
      </w:r>
    </w:p>
  </w:footnote>
  <w:footnote w:type="continuationSeparator" w:id="0">
    <w:p w14:paraId="095BF945" w14:textId="77777777" w:rsidR="007E0E69" w:rsidRDefault="007E0E69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06BED"/>
    <w:multiLevelType w:val="multilevel"/>
    <w:tmpl w:val="45E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76988"/>
    <w:multiLevelType w:val="multilevel"/>
    <w:tmpl w:val="B9D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32BEF"/>
    <w:multiLevelType w:val="multilevel"/>
    <w:tmpl w:val="47B8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4C23"/>
    <w:multiLevelType w:val="multilevel"/>
    <w:tmpl w:val="273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C3123"/>
    <w:multiLevelType w:val="multilevel"/>
    <w:tmpl w:val="7B66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917B2"/>
    <w:multiLevelType w:val="multilevel"/>
    <w:tmpl w:val="76F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52B70"/>
    <w:multiLevelType w:val="multilevel"/>
    <w:tmpl w:val="560C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4A24CF"/>
    <w:multiLevelType w:val="multilevel"/>
    <w:tmpl w:val="C7C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03CF2"/>
    <w:multiLevelType w:val="multilevel"/>
    <w:tmpl w:val="BC0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568F"/>
    <w:multiLevelType w:val="multilevel"/>
    <w:tmpl w:val="D6C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43795"/>
    <w:multiLevelType w:val="multilevel"/>
    <w:tmpl w:val="067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A5D3F"/>
    <w:multiLevelType w:val="multilevel"/>
    <w:tmpl w:val="102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11BB2"/>
    <w:multiLevelType w:val="multilevel"/>
    <w:tmpl w:val="852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063D1"/>
    <w:multiLevelType w:val="multilevel"/>
    <w:tmpl w:val="0F7A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C93F6D"/>
    <w:multiLevelType w:val="multilevel"/>
    <w:tmpl w:val="0CB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A77E9"/>
    <w:multiLevelType w:val="multilevel"/>
    <w:tmpl w:val="E6B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763E8"/>
    <w:multiLevelType w:val="multilevel"/>
    <w:tmpl w:val="EF0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82EB5"/>
    <w:multiLevelType w:val="multilevel"/>
    <w:tmpl w:val="28B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64E3F"/>
    <w:multiLevelType w:val="multilevel"/>
    <w:tmpl w:val="3CCA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81EBC"/>
    <w:multiLevelType w:val="multilevel"/>
    <w:tmpl w:val="A39C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677AE1"/>
    <w:multiLevelType w:val="multilevel"/>
    <w:tmpl w:val="96C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C5EAB"/>
    <w:multiLevelType w:val="multilevel"/>
    <w:tmpl w:val="41F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21E5A"/>
    <w:multiLevelType w:val="multilevel"/>
    <w:tmpl w:val="4DEC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8E614A"/>
    <w:multiLevelType w:val="multilevel"/>
    <w:tmpl w:val="1BF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951FBE"/>
    <w:multiLevelType w:val="multilevel"/>
    <w:tmpl w:val="DF4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44047"/>
    <w:multiLevelType w:val="multilevel"/>
    <w:tmpl w:val="2C1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A09FF"/>
    <w:multiLevelType w:val="multilevel"/>
    <w:tmpl w:val="78D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55D53"/>
    <w:multiLevelType w:val="multilevel"/>
    <w:tmpl w:val="EB8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92DCA"/>
    <w:multiLevelType w:val="multilevel"/>
    <w:tmpl w:val="A44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2B5FFF"/>
    <w:multiLevelType w:val="multilevel"/>
    <w:tmpl w:val="EA2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970F6"/>
    <w:multiLevelType w:val="multilevel"/>
    <w:tmpl w:val="D6E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A2410"/>
    <w:multiLevelType w:val="multilevel"/>
    <w:tmpl w:val="6BF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D4BED"/>
    <w:multiLevelType w:val="multilevel"/>
    <w:tmpl w:val="FE4C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0696E"/>
    <w:multiLevelType w:val="multilevel"/>
    <w:tmpl w:val="DE5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B244A"/>
    <w:multiLevelType w:val="multilevel"/>
    <w:tmpl w:val="DDB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10B74"/>
    <w:multiLevelType w:val="multilevel"/>
    <w:tmpl w:val="21F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71045"/>
    <w:multiLevelType w:val="multilevel"/>
    <w:tmpl w:val="CA7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51596"/>
    <w:multiLevelType w:val="multilevel"/>
    <w:tmpl w:val="C50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A10D7"/>
    <w:multiLevelType w:val="multilevel"/>
    <w:tmpl w:val="51F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41E78"/>
    <w:multiLevelType w:val="multilevel"/>
    <w:tmpl w:val="2054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2E0686"/>
    <w:multiLevelType w:val="multilevel"/>
    <w:tmpl w:val="C6A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170EC"/>
    <w:multiLevelType w:val="multilevel"/>
    <w:tmpl w:val="9C7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20DCA"/>
    <w:multiLevelType w:val="multilevel"/>
    <w:tmpl w:val="7B9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B6174"/>
    <w:multiLevelType w:val="multilevel"/>
    <w:tmpl w:val="B59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42148"/>
    <w:multiLevelType w:val="multilevel"/>
    <w:tmpl w:val="051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6769A"/>
    <w:multiLevelType w:val="multilevel"/>
    <w:tmpl w:val="7D3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73C3D"/>
    <w:multiLevelType w:val="multilevel"/>
    <w:tmpl w:val="619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72918">
    <w:abstractNumId w:val="50"/>
  </w:num>
  <w:num w:numId="2" w16cid:durableId="887767407">
    <w:abstractNumId w:val="31"/>
  </w:num>
  <w:num w:numId="3" w16cid:durableId="569584366">
    <w:abstractNumId w:val="25"/>
  </w:num>
  <w:num w:numId="4" w16cid:durableId="1055348221">
    <w:abstractNumId w:val="0"/>
  </w:num>
  <w:num w:numId="5" w16cid:durableId="1931545300">
    <w:abstractNumId w:val="44"/>
  </w:num>
  <w:num w:numId="6" w16cid:durableId="500200986">
    <w:abstractNumId w:val="11"/>
  </w:num>
  <w:num w:numId="7" w16cid:durableId="1906916503">
    <w:abstractNumId w:val="23"/>
  </w:num>
  <w:num w:numId="8" w16cid:durableId="251621460">
    <w:abstractNumId w:val="20"/>
  </w:num>
  <w:num w:numId="9" w16cid:durableId="1161852676">
    <w:abstractNumId w:val="15"/>
  </w:num>
  <w:num w:numId="10" w16cid:durableId="293487274">
    <w:abstractNumId w:val="26"/>
  </w:num>
  <w:num w:numId="11" w16cid:durableId="2140609614">
    <w:abstractNumId w:val="28"/>
  </w:num>
  <w:num w:numId="12" w16cid:durableId="1684551355">
    <w:abstractNumId w:val="8"/>
  </w:num>
  <w:num w:numId="13" w16cid:durableId="621040130">
    <w:abstractNumId w:val="45"/>
  </w:num>
  <w:num w:numId="14" w16cid:durableId="616065382">
    <w:abstractNumId w:val="43"/>
  </w:num>
  <w:num w:numId="15" w16cid:durableId="306781632">
    <w:abstractNumId w:val="34"/>
  </w:num>
  <w:num w:numId="16" w16cid:durableId="437986649">
    <w:abstractNumId w:val="12"/>
  </w:num>
  <w:num w:numId="17" w16cid:durableId="490949425">
    <w:abstractNumId w:val="29"/>
  </w:num>
  <w:num w:numId="18" w16cid:durableId="1150512915">
    <w:abstractNumId w:val="40"/>
  </w:num>
  <w:num w:numId="19" w16cid:durableId="330449038">
    <w:abstractNumId w:val="46"/>
  </w:num>
  <w:num w:numId="20" w16cid:durableId="766922598">
    <w:abstractNumId w:val="35"/>
  </w:num>
  <w:num w:numId="21" w16cid:durableId="1947810034">
    <w:abstractNumId w:val="38"/>
  </w:num>
  <w:num w:numId="22" w16cid:durableId="679047132">
    <w:abstractNumId w:val="41"/>
  </w:num>
  <w:num w:numId="23" w16cid:durableId="235097439">
    <w:abstractNumId w:val="10"/>
  </w:num>
  <w:num w:numId="24" w16cid:durableId="1674607730">
    <w:abstractNumId w:val="48"/>
  </w:num>
  <w:num w:numId="25" w16cid:durableId="1187789634">
    <w:abstractNumId w:val="49"/>
  </w:num>
  <w:num w:numId="26" w16cid:durableId="179129258">
    <w:abstractNumId w:val="47"/>
  </w:num>
  <w:num w:numId="27" w16cid:durableId="1715763541">
    <w:abstractNumId w:val="7"/>
  </w:num>
  <w:num w:numId="28" w16cid:durableId="257373958">
    <w:abstractNumId w:val="14"/>
  </w:num>
  <w:num w:numId="29" w16cid:durableId="1351641934">
    <w:abstractNumId w:val="19"/>
  </w:num>
  <w:num w:numId="30" w16cid:durableId="1980912398">
    <w:abstractNumId w:val="42"/>
  </w:num>
  <w:num w:numId="31" w16cid:durableId="1798448294">
    <w:abstractNumId w:val="6"/>
  </w:num>
  <w:num w:numId="32" w16cid:durableId="1884561706">
    <w:abstractNumId w:val="5"/>
  </w:num>
  <w:num w:numId="33" w16cid:durableId="1255934944">
    <w:abstractNumId w:val="1"/>
  </w:num>
  <w:num w:numId="34" w16cid:durableId="1847552140">
    <w:abstractNumId w:val="39"/>
  </w:num>
  <w:num w:numId="35" w16cid:durableId="1597708964">
    <w:abstractNumId w:val="4"/>
  </w:num>
  <w:num w:numId="36" w16cid:durableId="894006814">
    <w:abstractNumId w:val="24"/>
  </w:num>
  <w:num w:numId="37" w16cid:durableId="1573393520">
    <w:abstractNumId w:val="18"/>
  </w:num>
  <w:num w:numId="38" w16cid:durableId="1630936276">
    <w:abstractNumId w:val="37"/>
  </w:num>
  <w:num w:numId="39" w16cid:durableId="1673413025">
    <w:abstractNumId w:val="17"/>
  </w:num>
  <w:num w:numId="40" w16cid:durableId="1956591448">
    <w:abstractNumId w:val="2"/>
  </w:num>
  <w:num w:numId="41" w16cid:durableId="1746876693">
    <w:abstractNumId w:val="36"/>
  </w:num>
  <w:num w:numId="42" w16cid:durableId="81726816">
    <w:abstractNumId w:val="16"/>
  </w:num>
  <w:num w:numId="43" w16cid:durableId="1636643239">
    <w:abstractNumId w:val="33"/>
  </w:num>
  <w:num w:numId="44" w16cid:durableId="442304946">
    <w:abstractNumId w:val="3"/>
  </w:num>
  <w:num w:numId="45" w16cid:durableId="289821643">
    <w:abstractNumId w:val="27"/>
  </w:num>
  <w:num w:numId="46" w16cid:durableId="580720290">
    <w:abstractNumId w:val="32"/>
  </w:num>
  <w:num w:numId="47" w16cid:durableId="1872255495">
    <w:abstractNumId w:val="9"/>
  </w:num>
  <w:num w:numId="48" w16cid:durableId="1147866273">
    <w:abstractNumId w:val="13"/>
  </w:num>
  <w:num w:numId="49" w16cid:durableId="48194423">
    <w:abstractNumId w:val="30"/>
  </w:num>
  <w:num w:numId="50" w16cid:durableId="1996029978">
    <w:abstractNumId w:val="22"/>
  </w:num>
  <w:num w:numId="51" w16cid:durableId="14553202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C"/>
    <w:rsid w:val="00044941"/>
    <w:rsid w:val="00076856"/>
    <w:rsid w:val="0008369F"/>
    <w:rsid w:val="00097C80"/>
    <w:rsid w:val="000A2801"/>
    <w:rsid w:val="00151A42"/>
    <w:rsid w:val="001E3ADA"/>
    <w:rsid w:val="002261A4"/>
    <w:rsid w:val="002F1EA7"/>
    <w:rsid w:val="003169C1"/>
    <w:rsid w:val="00432A3E"/>
    <w:rsid w:val="004568F8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228E5"/>
    <w:rsid w:val="00635D86"/>
    <w:rsid w:val="00741218"/>
    <w:rsid w:val="00775F69"/>
    <w:rsid w:val="00783197"/>
    <w:rsid w:val="007E0E69"/>
    <w:rsid w:val="00874AA1"/>
    <w:rsid w:val="00907D6F"/>
    <w:rsid w:val="009A38E3"/>
    <w:rsid w:val="00A07FB1"/>
    <w:rsid w:val="00B6390A"/>
    <w:rsid w:val="00D1779C"/>
    <w:rsid w:val="00E10E13"/>
    <w:rsid w:val="00E14BE4"/>
    <w:rsid w:val="00ED3606"/>
    <w:rsid w:val="00F659F5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C5CD7"/>
  <w15:chartTrackingRefBased/>
  <w15:docId w15:val="{B8980C72-C583-4BA0-A7AA-9EA97345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0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836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4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i.sarahmemory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i.sarahmemory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i.sarahmemory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sarahmemory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OS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learning.dotx</Template>
  <TotalTime>1189</TotalTime>
  <Pages>18</Pages>
  <Words>3144</Words>
  <Characters>17926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BAROS</dc:creator>
  <cp:keywords/>
  <dc:description/>
  <cp:lastModifiedBy>BRIAN BAROS</cp:lastModifiedBy>
  <cp:revision>4</cp:revision>
  <dcterms:created xsi:type="dcterms:W3CDTF">2025-10-16T21:07:00Z</dcterms:created>
  <dcterms:modified xsi:type="dcterms:W3CDTF">2025-11-30T12:44:00Z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